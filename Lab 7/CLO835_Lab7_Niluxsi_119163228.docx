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1C025" w14:textId="1B605D19" w:rsidR="001E59F3" w:rsidRDefault="00CA1CAB" w:rsidP="00A91D75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13D0713" wp14:editId="5AE04B71">
                <wp:simplePos x="0" y="0"/>
                <wp:positionH relativeFrom="page">
                  <wp:align>left</wp:align>
                </wp:positionH>
                <wp:positionV relativeFrom="page">
                  <wp:posOffset>662940</wp:posOffset>
                </wp:positionV>
                <wp:extent cx="4991100" cy="371856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37185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EF415D7" id="Rectangle 2" o:spid="_x0000_s1026" alt="colored rectangle" style="position:absolute;margin-left:0;margin-top:52.2pt;width:393pt;height:292.8pt;z-index:-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" fillcolor="#0f6fc6 [3204]" stroked="f" strokeweight="2pt">
                <w10:wrap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1A0B9EC" wp14:editId="27F0F719">
            <wp:simplePos x="0" y="0"/>
            <wp:positionH relativeFrom="margin">
              <wp:posOffset>-182245</wp:posOffset>
            </wp:positionH>
            <wp:positionV relativeFrom="paragraph">
              <wp:posOffset>655320</wp:posOffset>
            </wp:positionV>
            <wp:extent cx="4998720" cy="37490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3A0">
        <w:rPr>
          <w:noProof/>
        </w:rPr>
        <w:drawing>
          <wp:anchor distT="0" distB="0" distL="114300" distR="114300" simplePos="0" relativeHeight="251661312" behindDoc="0" locked="0" layoutInCell="1" allowOverlap="1" wp14:anchorId="4D24FD9A" wp14:editId="6AAAF2B2">
            <wp:simplePos x="0" y="0"/>
            <wp:positionH relativeFrom="column">
              <wp:posOffset>5577205</wp:posOffset>
            </wp:positionH>
            <wp:positionV relativeFrom="paragraph">
              <wp:posOffset>-342900</wp:posOffset>
            </wp:positionV>
            <wp:extent cx="1189973" cy="381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/>
                    <a:srcRect l="9600" t="37689" r="9333" b="36355"/>
                    <a:stretch/>
                  </pic:blipFill>
                  <pic:spPr bwMode="auto">
                    <a:xfrm>
                      <a:off x="0" y="0"/>
                      <a:ext cx="1189973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25972924"/>
      <w:bookmarkEnd w:id="0"/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14:paraId="5B7E9D49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CFD4F" w14:textId="5D8EDDAD" w:rsidR="00A91D75" w:rsidRPr="001E59F3" w:rsidRDefault="00C6323A" w:rsidP="00A91D75">
            <w:pPr>
              <w:pStyle w:val="Title"/>
              <w:framePr w:hSpace="0" w:wrap="auto" w:vAnchor="margin" w:xAlign="left" w:yAlign="inli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02B8E9E" wp14:editId="4684321C">
                      <wp:simplePos x="0" y="0"/>
                      <wp:positionH relativeFrom="column">
                        <wp:posOffset>-718185</wp:posOffset>
                      </wp:positionH>
                      <wp:positionV relativeFrom="page">
                        <wp:posOffset>-99060</wp:posOffset>
                      </wp:positionV>
                      <wp:extent cx="5181600" cy="929640"/>
                      <wp:effectExtent l="0" t="0" r="0" b="3810"/>
                      <wp:wrapNone/>
                      <wp:docPr id="4" name="Rectangle: Single Corner Snipped 4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181600" cy="92964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58E15B10" id="Rectangle: Single Corner Snipped 4" o:spid="_x0000_s1026" alt="colored rectangle" style="position:absolute;margin-left:-56.55pt;margin-top:-7.8pt;width:408pt;height:73.2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5181600,929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" path="m,l4737055,r444545,444545l5181600,929640,,929640,,xe" fillcolor="#17406d [3215]" stroked="f">
                      <v:path arrowok="t" o:connecttype="custom" o:connectlocs="0,0;4737055,0;5181600,444545;5181600,929640;0,929640;0,0" o:connectangles="0,0,0,0,0,0"/>
                      <w10:wrap anchory="page"/>
                    </v:shape>
                  </w:pict>
                </mc:Fallback>
              </mc:AlternateContent>
            </w:r>
            <w:r w:rsidR="00B31004">
              <w:t>Lab</w:t>
            </w:r>
            <w:r w:rsidR="001979DE">
              <w:t xml:space="preserve"> </w:t>
            </w:r>
            <w:r w:rsidR="00EE2DA0">
              <w:t>7</w:t>
            </w:r>
          </w:p>
        </w:tc>
      </w:tr>
    </w:tbl>
    <w:tbl>
      <w:tblPr>
        <w:tblpPr w:leftFromText="180" w:rightFromText="180" w:vertAnchor="text" w:tblpX="-80" w:tblpY="11853"/>
        <w:tblW w:w="10008" w:type="dxa"/>
        <w:tblBorders>
          <w:insideH w:val="single" w:sz="24" w:space="0" w:color="00000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6"/>
        <w:gridCol w:w="6"/>
        <w:gridCol w:w="6"/>
      </w:tblGrid>
      <w:tr w:rsidR="00154D3B" w14:paraId="74203EF5" w14:textId="77777777" w:rsidTr="003C1B4B">
        <w:trPr>
          <w:trHeight w:val="358"/>
        </w:trPr>
        <w:tc>
          <w:tcPr>
            <w:tcW w:w="9996" w:type="dxa"/>
          </w:tcPr>
          <w:p w14:paraId="2364CE57" w14:textId="77777777" w:rsidR="00A91D75" w:rsidRDefault="00A91D75" w:rsidP="00A91D75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F1742B5" wp14:editId="742D19F1">
                      <wp:extent cx="5128260" cy="335280"/>
                      <wp:effectExtent l="0" t="0" r="0" b="762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28260" cy="3352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C91EF8" w14:textId="0FFE099D" w:rsidR="00A91D75" w:rsidRPr="003C1B4B" w:rsidRDefault="001979DE" w:rsidP="00A91D75">
                                  <w:pPr>
                                    <w:pStyle w:val="Subtitle"/>
                                    <w:rPr>
                                      <w:i/>
                                      <w:iCs/>
                                      <w:lang w:val="en-CA"/>
                                    </w:rPr>
                                  </w:pPr>
                                  <w:r>
                                    <w:rPr>
                                      <w:lang w:val="en-CA"/>
                                    </w:rPr>
                                    <w:t>Portable Technologies in Cloud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F1742B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width:403.8pt;height:2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" filled="f" stroked="f" strokeweight=".5pt">
                      <v:textbox inset=",,,0">
                        <w:txbxContent>
                          <w:p w14:paraId="39C91EF8" w14:textId="0FFE099D" w:rsidR="00A91D75" w:rsidRPr="003C1B4B" w:rsidRDefault="001979DE" w:rsidP="00A91D75">
                            <w:pPr>
                              <w:pStyle w:val="Subtitle"/>
                              <w:rPr>
                                <w:i/>
                                <w:iCs/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Portable Technologies in Cloud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6D4CAAC2" w14:textId="77777777" w:rsidR="00A91D75" w:rsidRDefault="00A91D75" w:rsidP="00A91D75"/>
        </w:tc>
        <w:tc>
          <w:tcPr>
            <w:tcW w:w="6" w:type="dxa"/>
            <w:vAlign w:val="bottom"/>
          </w:tcPr>
          <w:p w14:paraId="313FB56F" w14:textId="77777777" w:rsidR="00A91D75" w:rsidRDefault="00A91D75" w:rsidP="00A91D75">
            <w:pPr>
              <w:jc w:val="right"/>
            </w:pPr>
          </w:p>
        </w:tc>
      </w:tr>
      <w:tr w:rsidR="00154D3B" w14:paraId="0D2328A1" w14:textId="77777777" w:rsidTr="003C1B4B">
        <w:trPr>
          <w:trHeight w:val="1197"/>
        </w:trPr>
        <w:tc>
          <w:tcPr>
            <w:tcW w:w="9996" w:type="dxa"/>
          </w:tcPr>
          <w:p w14:paraId="141C42D4" w14:textId="637D29DE" w:rsidR="00A91D75" w:rsidRDefault="00A91D75" w:rsidP="00A91D7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19226B7" wp14:editId="2EB67100">
                      <wp:extent cx="6348047" cy="71209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48047" cy="71209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4CEEB" w14:textId="7EAE8CCF" w:rsidR="00803106" w:rsidRDefault="00154D3B" w:rsidP="00A91D75">
                                  <w:r w:rsidRPr="00843684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28"/>
                                    </w:rPr>
                                    <w:t xml:space="preserve">Professor: </w:t>
                                  </w:r>
                                  <w:r w:rsidR="001979DE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28"/>
                                    </w:rPr>
                                    <w:t>Irina Geiman</w:t>
                                  </w:r>
                                  <w:r w:rsidR="00CA1CAB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28"/>
                                    </w:rP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 w:rsidR="008E3E51">
                                    <w:t>Name: Niluxsi Puvanenthiran</w:t>
                                  </w:r>
                                </w:p>
                                <w:p w14:paraId="3E269D90" w14:textId="3D5F79A0" w:rsidR="00A91D75" w:rsidRPr="00A91D75" w:rsidRDefault="00685619" w:rsidP="00A91D75">
                                  <w:r>
                                    <w:t xml:space="preserve">CODE: </w:t>
                                  </w:r>
                                  <w:r w:rsidR="001979DE">
                                    <w:t>CLO835</w:t>
                                  </w:r>
                                  <w:r w:rsidR="00CA1CA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8E3E51">
                                    <w:t xml:space="preserve">Student Number: </w:t>
                                  </w:r>
                                  <w:r w:rsidRPr="00685619">
                                    <w:t>119163228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19226B7" id="Text Box 7" o:spid="_x0000_s1027" type="#_x0000_t202" style="width:499.85pt;height:5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" filled="f" stroked="f" strokeweight=".5pt">
                      <v:textbox>
                        <w:txbxContent>
                          <w:p w14:paraId="2F64CEEB" w14:textId="7EAE8CCF" w:rsidR="00803106" w:rsidRDefault="00154D3B" w:rsidP="00A91D75">
                            <w:r w:rsidRPr="00843684">
                              <w:rPr>
                                <w:b/>
                                <w:bCs/>
                                <w:noProof/>
                                <w:sz w:val="32"/>
                                <w:szCs w:val="28"/>
                              </w:rPr>
                              <w:t xml:space="preserve">Professor: </w:t>
                            </w:r>
                            <w:r w:rsidR="001979DE">
                              <w:rPr>
                                <w:b/>
                                <w:bCs/>
                                <w:noProof/>
                                <w:sz w:val="32"/>
                                <w:szCs w:val="28"/>
                              </w:rPr>
                              <w:t>Irina Geiman</w:t>
                            </w:r>
                            <w:r w:rsidR="00CA1CAB">
                              <w:rPr>
                                <w:b/>
                                <w:bCs/>
                                <w:noProof/>
                                <w:sz w:val="32"/>
                                <w:szCs w:val="28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8E3E51">
                              <w:t>Name: Niluxsi Puvanenthiran</w:t>
                            </w:r>
                          </w:p>
                          <w:p w14:paraId="3E269D90" w14:textId="3D5F79A0" w:rsidR="00A91D75" w:rsidRPr="00A91D75" w:rsidRDefault="00685619" w:rsidP="00A91D75">
                            <w:r>
                              <w:t xml:space="preserve">CODE: </w:t>
                            </w:r>
                            <w:r w:rsidR="001979DE">
                              <w:t>CLO835</w:t>
                            </w:r>
                            <w:r w:rsidR="00CA1CA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8E3E51">
                              <w:t xml:space="preserve">Student Number: </w:t>
                            </w:r>
                            <w:r w:rsidRPr="00685619">
                              <w:t>119163228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154D3B">
              <w:t xml:space="preserve"> </w:t>
            </w:r>
          </w:p>
        </w:tc>
        <w:tc>
          <w:tcPr>
            <w:tcW w:w="6" w:type="dxa"/>
            <w:vAlign w:val="bottom"/>
          </w:tcPr>
          <w:p w14:paraId="1B3C8261" w14:textId="142CA318" w:rsidR="00A91D75" w:rsidRDefault="00A91D75" w:rsidP="00A91D75">
            <w:pPr>
              <w:rPr>
                <w:noProof/>
              </w:rPr>
            </w:pPr>
          </w:p>
        </w:tc>
        <w:tc>
          <w:tcPr>
            <w:tcW w:w="6" w:type="dxa"/>
            <w:vAlign w:val="bottom"/>
          </w:tcPr>
          <w:p w14:paraId="7B628206" w14:textId="68ADBDDE" w:rsidR="00A91D75" w:rsidRPr="00D967AC" w:rsidRDefault="00A91D75" w:rsidP="00A91D75">
            <w:pPr>
              <w:jc w:val="right"/>
              <w:rPr>
                <w:noProof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0876558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B34548" w14:textId="3DB9EA9C" w:rsidR="00F214A6" w:rsidRDefault="00F214A6">
          <w:pPr>
            <w:pStyle w:val="TOCHeading"/>
          </w:pPr>
          <w:r>
            <w:t>Contents</w:t>
          </w:r>
        </w:p>
        <w:p w14:paraId="65A601C9" w14:textId="39A40162" w:rsidR="00E02962" w:rsidRDefault="00F214A6">
          <w:pPr>
            <w:pStyle w:val="TOC1"/>
            <w:rPr>
              <w:rFonts w:eastAsiaTheme="minorEastAsia"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529374" w:history="1">
            <w:r w:rsidR="00E02962" w:rsidRPr="005330E5">
              <w:rPr>
                <w:rStyle w:val="Hyperlink"/>
              </w:rPr>
              <w:t>WEEK 9 – Lab 7</w:t>
            </w:r>
            <w:r w:rsidR="00E02962">
              <w:rPr>
                <w:webHidden/>
              </w:rPr>
              <w:tab/>
            </w:r>
            <w:r w:rsidR="00E02962">
              <w:rPr>
                <w:webHidden/>
              </w:rPr>
              <w:fldChar w:fldCharType="begin"/>
            </w:r>
            <w:r w:rsidR="00E02962">
              <w:rPr>
                <w:webHidden/>
              </w:rPr>
              <w:instrText xml:space="preserve"> PAGEREF _Toc140529374 \h </w:instrText>
            </w:r>
            <w:r w:rsidR="00E02962">
              <w:rPr>
                <w:webHidden/>
              </w:rPr>
            </w:r>
            <w:r w:rsidR="00E02962">
              <w:rPr>
                <w:webHidden/>
              </w:rPr>
              <w:fldChar w:fldCharType="separate"/>
            </w:r>
            <w:r w:rsidR="00C82AA9">
              <w:rPr>
                <w:webHidden/>
              </w:rPr>
              <w:t>3</w:t>
            </w:r>
            <w:r w:rsidR="00E02962">
              <w:rPr>
                <w:webHidden/>
              </w:rPr>
              <w:fldChar w:fldCharType="end"/>
            </w:r>
          </w:hyperlink>
        </w:p>
        <w:p w14:paraId="2C9F6B84" w14:textId="6F38896D" w:rsidR="00E02962" w:rsidRDefault="00E02962">
          <w:pPr>
            <w:pStyle w:val="TOC2"/>
            <w:tabs>
              <w:tab w:val="right" w:leader="underscore" w:pos="9928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0529375" w:history="1">
            <w:r w:rsidRPr="005330E5">
              <w:rPr>
                <w:rStyle w:val="Hyperlink"/>
                <w:noProof/>
              </w:rPr>
              <w:t>Workshop 1 - Exploring hostPath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_Toc140529375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A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6537" w14:textId="15EEA853" w:rsidR="00E02962" w:rsidRDefault="00E02962">
          <w:pPr>
            <w:pStyle w:val="TOC2"/>
            <w:tabs>
              <w:tab w:val="right" w:leader="underscore" w:pos="9928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0529376" w:history="1">
            <w:r w:rsidRPr="005330E5">
              <w:rPr>
                <w:rStyle w:val="Hyperlink"/>
                <w:noProof/>
              </w:rPr>
              <w:t>Workshop 2– PV, PVC, StorageClasses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_Toc140529376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A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ED02" w14:textId="72D99A86" w:rsidR="00E02962" w:rsidRDefault="00E02962">
          <w:pPr>
            <w:pStyle w:val="TOC2"/>
            <w:tabs>
              <w:tab w:val="right" w:leader="underscore" w:pos="9928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0529377" w:history="1">
            <w:r w:rsidRPr="005330E5">
              <w:rPr>
                <w:rStyle w:val="Hyperlink"/>
                <w:noProof/>
              </w:rPr>
              <w:t>Workshop 3 - Statefulsets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_Toc140529377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A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53A5" w14:textId="19D0912D" w:rsidR="00E02962" w:rsidRDefault="00E02962">
          <w:pPr>
            <w:pStyle w:val="TOC1"/>
            <w:rPr>
              <w:rFonts w:eastAsiaTheme="minorEastAsia"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40529378" w:history="1">
            <w:r w:rsidRPr="005330E5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_Toc140529378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82AA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7758C88" w14:textId="6F0DCCB0" w:rsidR="00F214A6" w:rsidRDefault="00F214A6">
          <w:r>
            <w:rPr>
              <w:b/>
              <w:bCs/>
              <w:noProof/>
            </w:rPr>
            <w:fldChar w:fldCharType="end"/>
          </w:r>
        </w:p>
      </w:sdtContent>
    </w:sdt>
    <w:p w14:paraId="6D1CAF04" w14:textId="77777777" w:rsidR="007F6F52" w:rsidRDefault="007F6F52">
      <w:pPr>
        <w:pStyle w:val="TableofFigures"/>
        <w:tabs>
          <w:tab w:val="right" w:leader="dot" w:pos="9928"/>
        </w:tabs>
      </w:pPr>
    </w:p>
    <w:p w14:paraId="32D6D120" w14:textId="77777777" w:rsidR="00E02962" w:rsidRDefault="00E02962" w:rsidP="00E02962"/>
    <w:p w14:paraId="7FF15CED" w14:textId="77777777" w:rsidR="00E02962" w:rsidRDefault="00E02962" w:rsidP="00E02962"/>
    <w:p w14:paraId="78A0CD02" w14:textId="77777777" w:rsidR="00E02962" w:rsidRDefault="00E02962" w:rsidP="00E02962"/>
    <w:p w14:paraId="4A4E5CF7" w14:textId="77777777" w:rsidR="00E02962" w:rsidRPr="00E02962" w:rsidRDefault="00E02962" w:rsidP="00E02962"/>
    <w:p w14:paraId="75D849B7" w14:textId="36A77E9F" w:rsidR="004F62E7" w:rsidRPr="00E02962" w:rsidRDefault="00E02962" w:rsidP="004F62E7">
      <w:pPr>
        <w:rPr>
          <w:b/>
          <w:bCs/>
          <w:sz w:val="28"/>
          <w:szCs w:val="24"/>
        </w:rPr>
      </w:pPr>
      <w:r w:rsidRPr="00E02962">
        <w:rPr>
          <w:b/>
          <w:bCs/>
          <w:sz w:val="28"/>
          <w:szCs w:val="24"/>
        </w:rPr>
        <w:t>Table of Screenshots</w:t>
      </w:r>
    </w:p>
    <w:p w14:paraId="5C430943" w14:textId="77777777" w:rsidR="007F6F52" w:rsidRDefault="007F6F52">
      <w:pPr>
        <w:pStyle w:val="TableofFigures"/>
        <w:tabs>
          <w:tab w:val="right" w:leader="dot" w:pos="9928"/>
        </w:tabs>
      </w:pPr>
    </w:p>
    <w:p w14:paraId="1DCBA8AD" w14:textId="0543BEC5" w:rsidR="00E02962" w:rsidRDefault="004F62E7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r>
        <w:fldChar w:fldCharType="begin"/>
      </w:r>
      <w:r>
        <w:instrText xml:space="preserve"> TOC \h \z \c "Screenshot" </w:instrText>
      </w:r>
      <w:r>
        <w:fldChar w:fldCharType="separate"/>
      </w:r>
      <w:hyperlink w:anchor="_Toc140529351" w:history="1">
        <w:r w:rsidR="00E02962" w:rsidRPr="00B52923">
          <w:rPr>
            <w:rStyle w:val="Hyperlink"/>
            <w:noProof/>
          </w:rPr>
          <w:t>Screenshot 1 running cluster nodes verified</w:t>
        </w:r>
        <w:r w:rsidR="00E02962">
          <w:rPr>
            <w:noProof/>
            <w:webHidden/>
          </w:rPr>
          <w:tab/>
        </w:r>
        <w:r w:rsidR="00E02962">
          <w:rPr>
            <w:noProof/>
            <w:webHidden/>
          </w:rPr>
          <w:fldChar w:fldCharType="begin"/>
        </w:r>
        <w:r w:rsidR="00E02962">
          <w:rPr>
            <w:noProof/>
            <w:webHidden/>
          </w:rPr>
          <w:instrText xml:space="preserve"> PAGEREF _Toc140529351 \h </w:instrText>
        </w:r>
        <w:r w:rsidR="00E02962">
          <w:rPr>
            <w:noProof/>
            <w:webHidden/>
          </w:rPr>
        </w:r>
        <w:r w:rsidR="00E02962"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3</w:t>
        </w:r>
        <w:r w:rsidR="00E02962">
          <w:rPr>
            <w:noProof/>
            <w:webHidden/>
          </w:rPr>
          <w:fldChar w:fldCharType="end"/>
        </w:r>
      </w:hyperlink>
    </w:p>
    <w:p w14:paraId="2912A541" w14:textId="26375053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52" w:history="1">
        <w:r w:rsidRPr="00B52923">
          <w:rPr>
            <w:rStyle w:val="Hyperlink"/>
            <w:noProof/>
          </w:rPr>
          <w:t>Screenshot 2 Mongodb app backed by the hostpath was deployed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5A6F20" w14:textId="383B1F09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53" w:history="1">
        <w:r w:rsidRPr="00B52923">
          <w:rPr>
            <w:rStyle w:val="Hyperlink"/>
            <w:noProof/>
          </w:rPr>
          <w:t>Screenshot 3 Sample json document was added to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660786" w14:textId="79C34EB3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54" w:history="1">
        <w:r w:rsidRPr="00B52923">
          <w:rPr>
            <w:rStyle w:val="Hyperlink"/>
            <w:noProof/>
          </w:rPr>
          <w:t>Screenshot 4 node that the pod is scheduled to was examined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3B84E8" w14:textId="5F51C83B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55" w:history="1">
        <w:r w:rsidRPr="00B52923">
          <w:rPr>
            <w:rStyle w:val="Hyperlink"/>
            <w:noProof/>
          </w:rPr>
          <w:t>Screenshot 5 MongoDB pod was recreated and scheduled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66A155" w14:textId="1B6CF4F9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56" w:history="1">
        <w:r w:rsidRPr="00B52923">
          <w:rPr>
            <w:rStyle w:val="Hyperlink"/>
            <w:noProof/>
          </w:rPr>
          <w:t>Screenshot 6 EBS volume was provisioned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4806AD" w14:textId="6FE751B0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57" w:history="1">
        <w:r w:rsidRPr="00B52923">
          <w:rPr>
            <w:rStyle w:val="Hyperlink"/>
            <w:noProof/>
          </w:rPr>
          <w:t>Screenshot 7 kube-proxy was examined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352205" w14:textId="626D96DC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58" w:history="1">
        <w:r w:rsidRPr="00B52923">
          <w:rPr>
            <w:rStyle w:val="Hyperlink"/>
            <w:noProof/>
          </w:rPr>
          <w:t>Screenshot 8 created redis deployment, service and PVC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66E75D" w14:textId="66C52226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59" w:history="1">
        <w:r w:rsidRPr="00B52923">
          <w:rPr>
            <w:rStyle w:val="Hyperlink"/>
            <w:noProof/>
          </w:rPr>
          <w:t>Screenshot 9 Data stored in redis and pod was recreated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C6DAEA" w14:textId="4E50EF7A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60" w:history="1">
        <w:r w:rsidRPr="00B52923">
          <w:rPr>
            <w:rStyle w:val="Hyperlink"/>
            <w:noProof/>
          </w:rPr>
          <w:t>Screenshot 10 statefulset was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C90DB7" w14:textId="2649F697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61" w:history="1">
        <w:r w:rsidRPr="00B52923">
          <w:rPr>
            <w:rStyle w:val="Hyperlink"/>
            <w:noProof/>
          </w:rPr>
          <w:t>Screenshot 11 Get 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1FDCA0" w14:textId="6D83F11B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62" w:history="1">
        <w:r w:rsidRPr="00B52923">
          <w:rPr>
            <w:rStyle w:val="Hyperlink"/>
            <w:noProof/>
          </w:rPr>
          <w:t>Screenshot 12 Communicating with the application via proxy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5FDA56" w14:textId="28198D0D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63" w:history="1">
        <w:r w:rsidRPr="00B52923">
          <w:rPr>
            <w:rStyle w:val="Hyperlink"/>
            <w:noProof/>
          </w:rPr>
          <w:t>Screenshot 13 persistent volume gets re-attached to a "new" kibia-0 pod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480AE1" w14:textId="2C49CA20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64" w:history="1">
        <w:r w:rsidRPr="00B52923">
          <w:rPr>
            <w:rStyle w:val="Hyperlink"/>
            <w:noProof/>
          </w:rPr>
          <w:t>Screenshot 14 kubia-1 was hit as that was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D63A52" w14:textId="04763926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65" w:history="1">
        <w:r w:rsidRPr="00B52923">
          <w:rPr>
            <w:rStyle w:val="Hyperlink"/>
            <w:noProof/>
          </w:rPr>
          <w:t>Screenshot 15 discovering peers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883ADF" w14:textId="7BB1CD91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66" w:history="1">
        <w:r w:rsidRPr="00B52923">
          <w:rPr>
            <w:rStyle w:val="Hyperlink"/>
            <w:noProof/>
          </w:rPr>
          <w:t>Screenshot 16 Updated container 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476A1C" w14:textId="730D9F7C" w:rsidR="00E02962" w:rsidRDefault="00E02962">
      <w:pPr>
        <w:pStyle w:val="TableofFigures"/>
        <w:tabs>
          <w:tab w:val="right" w:leader="dot" w:pos="9928"/>
        </w:tabs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40529367" w:history="1">
        <w:r w:rsidRPr="00B52923">
          <w:rPr>
            <w:rStyle w:val="Hyperlink"/>
            <w:noProof/>
          </w:rPr>
          <w:t>Screenshot 17 Post was sent to a random pod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_Toc140529367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AA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4D9CC3" w14:textId="59BE79A1" w:rsidR="00734C4E" w:rsidRDefault="004F62E7" w:rsidP="00E523C3">
      <w:r>
        <w:fldChar w:fldCharType="end"/>
      </w:r>
    </w:p>
    <w:p w14:paraId="68489029" w14:textId="142EBE33" w:rsidR="0022514C" w:rsidRDefault="0022514C" w:rsidP="00E523C3"/>
    <w:p w14:paraId="7A4AC1BB" w14:textId="309F1A43" w:rsidR="00437E2C" w:rsidRDefault="00494942" w:rsidP="000E33C5">
      <w:pPr>
        <w:pStyle w:val="Heading1"/>
      </w:pPr>
      <w:bookmarkStart w:id="1" w:name="_Toc140529374"/>
      <w:r>
        <w:lastRenderedPageBreak/>
        <w:t xml:space="preserve">WEEK </w:t>
      </w:r>
      <w:r w:rsidR="00EE2DA0">
        <w:t>9</w:t>
      </w:r>
      <w:r>
        <w:t xml:space="preserve"> – Lab </w:t>
      </w:r>
      <w:r w:rsidR="00EE2DA0">
        <w:t>7</w:t>
      </w:r>
      <w:bookmarkEnd w:id="1"/>
    </w:p>
    <w:p w14:paraId="3E92C871" w14:textId="77777777" w:rsidR="00C968F8" w:rsidRDefault="00C968F8" w:rsidP="00C968F8"/>
    <w:p w14:paraId="56420F6F" w14:textId="7DC342F6" w:rsidR="00C968F8" w:rsidRDefault="00C968F8" w:rsidP="00EA3672">
      <w:pPr>
        <w:pStyle w:val="Heading2"/>
      </w:pPr>
      <w:bookmarkStart w:id="2" w:name="_Toc140529375"/>
      <w:r w:rsidRPr="00C968F8">
        <w:t xml:space="preserve">Workshop 1 - Exploring </w:t>
      </w:r>
      <w:proofErr w:type="spellStart"/>
      <w:proofErr w:type="gramStart"/>
      <w:r w:rsidRPr="00C968F8">
        <w:t>hostPath</w:t>
      </w:r>
      <w:bookmarkEnd w:id="2"/>
      <w:proofErr w:type="spellEnd"/>
      <w:proofErr w:type="gramEnd"/>
    </w:p>
    <w:p w14:paraId="276BB386" w14:textId="47B97504" w:rsidR="00CF4C88" w:rsidRDefault="00CF4C88" w:rsidP="00CF4C88">
      <w:pPr>
        <w:keepNext/>
        <w:jc w:val="center"/>
      </w:pPr>
    </w:p>
    <w:p w14:paraId="34E6B29C" w14:textId="77777777" w:rsidR="008B4E25" w:rsidRDefault="008B4E25" w:rsidP="008B4E25">
      <w:pPr>
        <w:keepNext/>
      </w:pPr>
      <w:r w:rsidRPr="008B4E25">
        <w:drawing>
          <wp:inline distT="0" distB="0" distL="0" distR="0" wp14:anchorId="2DBB2838" wp14:editId="7D7A8800">
            <wp:extent cx="6310630" cy="546100"/>
            <wp:effectExtent l="0" t="0" r="0" b="6350"/>
            <wp:docPr id="145671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19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27B" w14:textId="597B587D" w:rsidR="00C968F8" w:rsidRDefault="008B4E25" w:rsidP="008B4E25">
      <w:pPr>
        <w:pStyle w:val="Caption"/>
        <w:jc w:val="center"/>
      </w:pPr>
      <w:bookmarkStart w:id="3" w:name="_Toc140529351"/>
      <w:r>
        <w:t xml:space="preserve">Screenshot </w:t>
      </w:r>
      <w:fldSimple w:instr=" SEQ Screenshot \* ARABIC ">
        <w:r w:rsidR="00C82AA9">
          <w:rPr>
            <w:noProof/>
          </w:rPr>
          <w:t>1</w:t>
        </w:r>
      </w:fldSimple>
      <w:r>
        <w:t xml:space="preserve"> running cluster nodes </w:t>
      </w:r>
      <w:proofErr w:type="gramStart"/>
      <w:r>
        <w:t>verified</w:t>
      </w:r>
      <w:bookmarkEnd w:id="3"/>
      <w:proofErr w:type="gramEnd"/>
    </w:p>
    <w:p w14:paraId="65261024" w14:textId="77777777" w:rsidR="008B4E25" w:rsidRDefault="008B4E25" w:rsidP="008B4E25">
      <w:pPr>
        <w:pStyle w:val="Caption"/>
        <w:jc w:val="center"/>
      </w:pPr>
    </w:p>
    <w:p w14:paraId="757341C7" w14:textId="77777777" w:rsidR="008B4E25" w:rsidRDefault="008B4E25" w:rsidP="008B4E25">
      <w:pPr>
        <w:pStyle w:val="Caption"/>
        <w:keepNext/>
        <w:jc w:val="center"/>
      </w:pPr>
      <w:r w:rsidRPr="008B4E25">
        <w:drawing>
          <wp:inline distT="0" distB="0" distL="0" distR="0" wp14:anchorId="658FFFE5" wp14:editId="6058D6DF">
            <wp:extent cx="5730737" cy="1508891"/>
            <wp:effectExtent l="0" t="0" r="3810" b="0"/>
            <wp:docPr id="126318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22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1DB2" w14:textId="108D74C4" w:rsidR="008B4E25" w:rsidRDefault="008B4E25" w:rsidP="008B4E25">
      <w:pPr>
        <w:pStyle w:val="Caption"/>
        <w:jc w:val="center"/>
      </w:pPr>
      <w:bookmarkStart w:id="4" w:name="_Toc140529352"/>
      <w:r>
        <w:t xml:space="preserve">Screenshot </w:t>
      </w:r>
      <w:fldSimple w:instr=" SEQ Screenshot \* ARABIC ">
        <w:r w:rsidR="00C82AA9">
          <w:rPr>
            <w:noProof/>
          </w:rPr>
          <w:t>2</w:t>
        </w:r>
      </w:fldSimple>
      <w:r>
        <w:t xml:space="preserve"> </w:t>
      </w:r>
      <w:proofErr w:type="spellStart"/>
      <w:r>
        <w:t>Mongodb</w:t>
      </w:r>
      <w:proofErr w:type="spellEnd"/>
      <w:r>
        <w:t xml:space="preserve"> app backed by the </w:t>
      </w:r>
      <w:proofErr w:type="spellStart"/>
      <w:r>
        <w:t>hostpath</w:t>
      </w:r>
      <w:proofErr w:type="spellEnd"/>
      <w:r>
        <w:t xml:space="preserve"> was </w:t>
      </w:r>
      <w:proofErr w:type="gramStart"/>
      <w:r>
        <w:t>deployed</w:t>
      </w:r>
      <w:bookmarkEnd w:id="4"/>
      <w:proofErr w:type="gramEnd"/>
    </w:p>
    <w:p w14:paraId="718DA5AD" w14:textId="77777777" w:rsidR="008B4E25" w:rsidRDefault="008B4E25" w:rsidP="008B4E25">
      <w:pPr>
        <w:pStyle w:val="Caption"/>
        <w:jc w:val="center"/>
      </w:pPr>
    </w:p>
    <w:p w14:paraId="6A279D5E" w14:textId="77777777" w:rsidR="008B4E25" w:rsidRDefault="008B4E25" w:rsidP="008B4E25">
      <w:pPr>
        <w:pStyle w:val="Caption"/>
        <w:keepNext/>
        <w:jc w:val="center"/>
      </w:pPr>
      <w:r w:rsidRPr="008B4E25">
        <w:drawing>
          <wp:inline distT="0" distB="0" distL="0" distR="0" wp14:anchorId="1E5737D3" wp14:editId="4DC67119">
            <wp:extent cx="6310630" cy="2988310"/>
            <wp:effectExtent l="0" t="0" r="0" b="2540"/>
            <wp:docPr id="1838183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8347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9A15" w14:textId="4AAEAF5E" w:rsidR="008B4E25" w:rsidRDefault="008B4E25" w:rsidP="008B4E25">
      <w:pPr>
        <w:pStyle w:val="Caption"/>
        <w:jc w:val="center"/>
      </w:pPr>
      <w:bookmarkStart w:id="5" w:name="_Toc140529353"/>
      <w:r>
        <w:t xml:space="preserve">Screenshot </w:t>
      </w:r>
      <w:fldSimple w:instr=" SEQ Screenshot \* ARABIC ">
        <w:r w:rsidR="00C82AA9">
          <w:rPr>
            <w:noProof/>
          </w:rPr>
          <w:t>3</w:t>
        </w:r>
      </w:fldSimple>
      <w:r>
        <w:t xml:space="preserve"> Sample </w:t>
      </w:r>
      <w:proofErr w:type="spellStart"/>
      <w:r>
        <w:t>json</w:t>
      </w:r>
      <w:proofErr w:type="spellEnd"/>
      <w:r>
        <w:t xml:space="preserve"> document was added to </w:t>
      </w:r>
      <w:proofErr w:type="gramStart"/>
      <w:r>
        <w:t>DB</w:t>
      </w:r>
      <w:bookmarkEnd w:id="5"/>
      <w:proofErr w:type="gramEnd"/>
    </w:p>
    <w:p w14:paraId="6A9BFFC6" w14:textId="77777777" w:rsidR="008B4E25" w:rsidRDefault="008B4E25" w:rsidP="008B4E25">
      <w:pPr>
        <w:pStyle w:val="Caption"/>
        <w:jc w:val="center"/>
      </w:pPr>
    </w:p>
    <w:p w14:paraId="68400848" w14:textId="77777777" w:rsidR="008B4E25" w:rsidRDefault="008B4E25" w:rsidP="008B4E25">
      <w:pPr>
        <w:pStyle w:val="Caption"/>
        <w:keepNext/>
        <w:jc w:val="center"/>
      </w:pPr>
      <w:r w:rsidRPr="008B4E25">
        <w:drawing>
          <wp:inline distT="0" distB="0" distL="0" distR="0" wp14:anchorId="5E988910" wp14:editId="7BCD8744">
            <wp:extent cx="6310630" cy="498475"/>
            <wp:effectExtent l="0" t="0" r="0" b="0"/>
            <wp:docPr id="60444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4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A1B" w14:textId="2C296B78" w:rsidR="008B4E25" w:rsidRDefault="008B4E25" w:rsidP="008B4E25">
      <w:pPr>
        <w:pStyle w:val="Caption"/>
        <w:jc w:val="center"/>
      </w:pPr>
      <w:bookmarkStart w:id="6" w:name="_Toc140529354"/>
      <w:r>
        <w:t xml:space="preserve">Screenshot </w:t>
      </w:r>
      <w:fldSimple w:instr=" SEQ Screenshot \* ARABIC ">
        <w:r w:rsidR="00C82AA9">
          <w:rPr>
            <w:noProof/>
          </w:rPr>
          <w:t>4</w:t>
        </w:r>
      </w:fldSimple>
      <w:r>
        <w:t xml:space="preserve"> node that the pod is scheduled to was </w:t>
      </w:r>
      <w:proofErr w:type="gramStart"/>
      <w:r>
        <w:t>examined</w:t>
      </w:r>
      <w:bookmarkEnd w:id="6"/>
      <w:proofErr w:type="gramEnd"/>
    </w:p>
    <w:p w14:paraId="19586514" w14:textId="77777777" w:rsidR="00351122" w:rsidRDefault="00351122" w:rsidP="008B4E25">
      <w:pPr>
        <w:pStyle w:val="Caption"/>
        <w:jc w:val="center"/>
      </w:pPr>
    </w:p>
    <w:p w14:paraId="68F2102A" w14:textId="77777777" w:rsidR="00351122" w:rsidRDefault="00351122" w:rsidP="00351122">
      <w:pPr>
        <w:pStyle w:val="Caption"/>
        <w:keepNext/>
        <w:jc w:val="center"/>
      </w:pPr>
      <w:r w:rsidRPr="00351122">
        <w:lastRenderedPageBreak/>
        <w:drawing>
          <wp:inline distT="0" distB="0" distL="0" distR="0" wp14:anchorId="3807D521" wp14:editId="5CC82C44">
            <wp:extent cx="6310630" cy="2188845"/>
            <wp:effectExtent l="0" t="0" r="0" b="1905"/>
            <wp:docPr id="886421987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21987" name="Picture 1" descr="A computer screen shot of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509" w14:textId="28ABD421" w:rsidR="00351122" w:rsidRDefault="00351122" w:rsidP="00351122">
      <w:pPr>
        <w:pStyle w:val="Caption"/>
        <w:jc w:val="center"/>
      </w:pPr>
      <w:bookmarkStart w:id="7" w:name="_Toc140529355"/>
      <w:r>
        <w:t xml:space="preserve">Screenshot </w:t>
      </w:r>
      <w:fldSimple w:instr=" SEQ Screenshot \* ARABIC ">
        <w:r w:rsidR="00C82AA9">
          <w:rPr>
            <w:noProof/>
          </w:rPr>
          <w:t>5</w:t>
        </w:r>
      </w:fldSimple>
      <w:r>
        <w:t xml:space="preserve"> MongoDB pod was recreated and </w:t>
      </w:r>
      <w:proofErr w:type="gramStart"/>
      <w:r>
        <w:t>scheduled</w:t>
      </w:r>
      <w:bookmarkEnd w:id="7"/>
      <w:proofErr w:type="gramEnd"/>
    </w:p>
    <w:p w14:paraId="2A41049C" w14:textId="77777777" w:rsidR="00351122" w:rsidRDefault="00351122" w:rsidP="00351122">
      <w:pPr>
        <w:pStyle w:val="Caption"/>
        <w:jc w:val="center"/>
      </w:pPr>
    </w:p>
    <w:p w14:paraId="29D0971B" w14:textId="77777777" w:rsidR="00351122" w:rsidRDefault="00351122" w:rsidP="00351122">
      <w:r>
        <w:t xml:space="preserve">it's noted that the data appears to be persisted. However, the potential inconsistency or "hit and miss" behavior of data persistence could be due to the use of </w:t>
      </w:r>
      <w:proofErr w:type="spellStart"/>
      <w:r>
        <w:t>hostPath</w:t>
      </w:r>
      <w:proofErr w:type="spellEnd"/>
      <w:r>
        <w:t xml:space="preserve"> as the storage mechanism for MongoDB.</w:t>
      </w:r>
    </w:p>
    <w:p w14:paraId="4241B0B0" w14:textId="77777777" w:rsidR="00351122" w:rsidRDefault="00351122" w:rsidP="00351122"/>
    <w:p w14:paraId="390B7CF5" w14:textId="6D242D85" w:rsidR="00351122" w:rsidRDefault="00351122" w:rsidP="00351122">
      <w:r>
        <w:t xml:space="preserve">When using </w:t>
      </w:r>
      <w:proofErr w:type="spellStart"/>
      <w:r>
        <w:t>hostPath</w:t>
      </w:r>
      <w:proofErr w:type="spellEnd"/>
      <w:r>
        <w:t>, the data is stored directly on the node's file system. If the Pod gets rescheduled to a different node (e.g., due to a node failure or cluster scaling), the data stored on the previous node will not be available on the new node. Therefore, data persistence is not guaranteed across node rescheduling.</w:t>
      </w:r>
    </w:p>
    <w:p w14:paraId="765CD477" w14:textId="77777777" w:rsidR="00351122" w:rsidRDefault="00351122" w:rsidP="00351122"/>
    <w:p w14:paraId="4A5AE59D" w14:textId="77777777" w:rsidR="00351122" w:rsidRDefault="00351122" w:rsidP="00351122">
      <w:pPr>
        <w:keepNext/>
        <w:jc w:val="center"/>
      </w:pPr>
      <w:r w:rsidRPr="00351122">
        <w:drawing>
          <wp:inline distT="0" distB="0" distL="0" distR="0" wp14:anchorId="398BFCFC" wp14:editId="274A56BD">
            <wp:extent cx="6310630" cy="1623060"/>
            <wp:effectExtent l="0" t="0" r="0" b="0"/>
            <wp:docPr id="14467196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19616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AC61" w14:textId="4BEAE84B" w:rsidR="00351122" w:rsidRDefault="00351122" w:rsidP="00351122">
      <w:pPr>
        <w:pStyle w:val="Caption"/>
        <w:jc w:val="center"/>
      </w:pPr>
      <w:bookmarkStart w:id="8" w:name="_Toc140529356"/>
      <w:r>
        <w:t xml:space="preserve">Screenshot </w:t>
      </w:r>
      <w:fldSimple w:instr=" SEQ Screenshot \* ARABIC ">
        <w:r w:rsidR="00C82AA9">
          <w:rPr>
            <w:noProof/>
          </w:rPr>
          <w:t>6</w:t>
        </w:r>
      </w:fldSimple>
      <w:r>
        <w:t xml:space="preserve"> EBS volume was </w:t>
      </w:r>
      <w:proofErr w:type="gramStart"/>
      <w:r>
        <w:t>provisioned</w:t>
      </w:r>
      <w:bookmarkEnd w:id="8"/>
      <w:proofErr w:type="gramEnd"/>
    </w:p>
    <w:p w14:paraId="156E017D" w14:textId="77777777" w:rsidR="00351234" w:rsidRDefault="00351234" w:rsidP="00351122">
      <w:pPr>
        <w:pStyle w:val="Caption"/>
        <w:jc w:val="center"/>
      </w:pPr>
    </w:p>
    <w:p w14:paraId="1491F2F3" w14:textId="77777777" w:rsidR="00351234" w:rsidRDefault="00351234" w:rsidP="00351234">
      <w:pPr>
        <w:pStyle w:val="Caption"/>
        <w:keepNext/>
        <w:jc w:val="center"/>
      </w:pPr>
      <w:r w:rsidRPr="00351234">
        <w:lastRenderedPageBreak/>
        <w:drawing>
          <wp:inline distT="0" distB="0" distL="0" distR="0" wp14:anchorId="1312AAC4" wp14:editId="79BCA8DB">
            <wp:extent cx="6310630" cy="2985770"/>
            <wp:effectExtent l="0" t="0" r="0" b="5080"/>
            <wp:docPr id="427863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633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0D43" w14:textId="4398FECD" w:rsidR="00351234" w:rsidRDefault="00351234" w:rsidP="00351234">
      <w:pPr>
        <w:pStyle w:val="Caption"/>
        <w:jc w:val="center"/>
      </w:pPr>
      <w:bookmarkStart w:id="9" w:name="_Toc140529357"/>
      <w:r>
        <w:t xml:space="preserve">Screenshot </w:t>
      </w:r>
      <w:fldSimple w:instr=" SEQ Screenshot \* ARABIC ">
        <w:r w:rsidR="00C82AA9">
          <w:rPr>
            <w:noProof/>
          </w:rPr>
          <w:t>7</w:t>
        </w:r>
      </w:fldSimple>
      <w:r>
        <w:t xml:space="preserve"> </w:t>
      </w:r>
      <w:proofErr w:type="spellStart"/>
      <w:r>
        <w:t>kube</w:t>
      </w:r>
      <w:proofErr w:type="spellEnd"/>
      <w:r>
        <w:t xml:space="preserve">-proxy was </w:t>
      </w:r>
      <w:proofErr w:type="gramStart"/>
      <w:r>
        <w:t>examined</w:t>
      </w:r>
      <w:bookmarkEnd w:id="9"/>
      <w:proofErr w:type="gramEnd"/>
    </w:p>
    <w:p w14:paraId="1895D6FB" w14:textId="77777777" w:rsidR="00351234" w:rsidRDefault="00351234" w:rsidP="00351234">
      <w:pPr>
        <w:pStyle w:val="Caption"/>
        <w:jc w:val="center"/>
      </w:pPr>
    </w:p>
    <w:p w14:paraId="68365845" w14:textId="77777777" w:rsidR="00351234" w:rsidRDefault="00351234" w:rsidP="00351234">
      <w:pPr>
        <w:pStyle w:val="Caption"/>
        <w:jc w:val="center"/>
      </w:pPr>
    </w:p>
    <w:p w14:paraId="514CC297" w14:textId="77777777" w:rsidR="00351234" w:rsidRDefault="00351234" w:rsidP="00351234">
      <w:pPr>
        <w:pStyle w:val="Caption"/>
        <w:jc w:val="center"/>
      </w:pPr>
    </w:p>
    <w:p w14:paraId="6DE4D302" w14:textId="74146040" w:rsidR="00351234" w:rsidRDefault="00351234" w:rsidP="00351234">
      <w:pPr>
        <w:pStyle w:val="Heading2"/>
      </w:pPr>
      <w:bookmarkStart w:id="10" w:name="_Toc140529376"/>
      <w:r w:rsidRPr="00351234">
        <w:t xml:space="preserve">Workshop 2– PV, PVC, </w:t>
      </w:r>
      <w:proofErr w:type="spellStart"/>
      <w:r w:rsidRPr="00351234">
        <w:t>StorageClasses</w:t>
      </w:r>
      <w:bookmarkEnd w:id="10"/>
      <w:proofErr w:type="spellEnd"/>
    </w:p>
    <w:p w14:paraId="1A9BF2D5" w14:textId="77777777" w:rsidR="002C1BF9" w:rsidRDefault="002C1BF9" w:rsidP="002C1BF9"/>
    <w:p w14:paraId="796E38C3" w14:textId="77777777" w:rsidR="002C1BF9" w:rsidRDefault="002C1BF9" w:rsidP="002C1BF9">
      <w:pPr>
        <w:keepNext/>
        <w:jc w:val="center"/>
      </w:pPr>
      <w:r w:rsidRPr="002C1BF9">
        <w:drawing>
          <wp:inline distT="0" distB="0" distL="0" distR="0" wp14:anchorId="224DABA4" wp14:editId="35BC9A45">
            <wp:extent cx="6310630" cy="2048510"/>
            <wp:effectExtent l="0" t="0" r="0" b="8890"/>
            <wp:docPr id="386907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77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F89C" w14:textId="6FECCE6A" w:rsidR="002C1BF9" w:rsidRDefault="002C1BF9" w:rsidP="002C1BF9">
      <w:pPr>
        <w:pStyle w:val="Caption"/>
        <w:jc w:val="center"/>
      </w:pPr>
      <w:bookmarkStart w:id="11" w:name="_Toc140529358"/>
      <w:r>
        <w:t xml:space="preserve">Screenshot </w:t>
      </w:r>
      <w:fldSimple w:instr=" SEQ Screenshot \* ARABIC ">
        <w:r w:rsidR="00C82AA9">
          <w:rPr>
            <w:noProof/>
          </w:rPr>
          <w:t>8</w:t>
        </w:r>
      </w:fldSimple>
      <w:r>
        <w:t xml:space="preserve"> created </w:t>
      </w:r>
      <w:proofErr w:type="spellStart"/>
      <w:r>
        <w:t>redis</w:t>
      </w:r>
      <w:proofErr w:type="spellEnd"/>
      <w:r>
        <w:t xml:space="preserve"> deployment, service and </w:t>
      </w:r>
      <w:proofErr w:type="gramStart"/>
      <w:r>
        <w:t>PVC</w:t>
      </w:r>
      <w:bookmarkEnd w:id="11"/>
      <w:proofErr w:type="gramEnd"/>
    </w:p>
    <w:p w14:paraId="0D71C865" w14:textId="77777777" w:rsidR="003517B1" w:rsidRDefault="003517B1" w:rsidP="002C1BF9">
      <w:pPr>
        <w:pStyle w:val="Caption"/>
        <w:jc w:val="center"/>
      </w:pPr>
    </w:p>
    <w:p w14:paraId="3909BF25" w14:textId="77777777" w:rsidR="003517B1" w:rsidRDefault="003517B1" w:rsidP="003517B1">
      <w:pPr>
        <w:pStyle w:val="Caption"/>
        <w:keepNext/>
        <w:jc w:val="center"/>
      </w:pPr>
      <w:r w:rsidRPr="003517B1">
        <w:drawing>
          <wp:inline distT="0" distB="0" distL="0" distR="0" wp14:anchorId="2C0DD550" wp14:editId="15005F4C">
            <wp:extent cx="6310630" cy="2036445"/>
            <wp:effectExtent l="0" t="0" r="0" b="1905"/>
            <wp:docPr id="54757650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6503" name="Picture 1" descr="A black screen with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F094" w14:textId="4BB199E5" w:rsidR="003517B1" w:rsidRDefault="003517B1" w:rsidP="003517B1">
      <w:pPr>
        <w:pStyle w:val="Caption"/>
        <w:jc w:val="center"/>
      </w:pPr>
      <w:bookmarkStart w:id="12" w:name="_Toc140529359"/>
      <w:r>
        <w:t xml:space="preserve">Screenshot </w:t>
      </w:r>
      <w:fldSimple w:instr=" SEQ Screenshot \* ARABIC ">
        <w:r w:rsidR="00C82AA9">
          <w:rPr>
            <w:noProof/>
          </w:rPr>
          <w:t>9</w:t>
        </w:r>
      </w:fldSimple>
      <w:r>
        <w:t xml:space="preserve"> Data stored in </w:t>
      </w:r>
      <w:proofErr w:type="spellStart"/>
      <w:proofErr w:type="gramStart"/>
      <w:r>
        <w:t>redis</w:t>
      </w:r>
      <w:proofErr w:type="spellEnd"/>
      <w:proofErr w:type="gramEnd"/>
      <w:r>
        <w:t xml:space="preserve"> and pod was recreated</w:t>
      </w:r>
      <w:bookmarkEnd w:id="12"/>
    </w:p>
    <w:p w14:paraId="47AEB958" w14:textId="77777777" w:rsidR="003517B1" w:rsidRDefault="003517B1" w:rsidP="003517B1">
      <w:pPr>
        <w:pStyle w:val="Heading2"/>
      </w:pPr>
    </w:p>
    <w:p w14:paraId="1E1A641E" w14:textId="48F72F56" w:rsidR="003517B1" w:rsidRDefault="003517B1" w:rsidP="003517B1">
      <w:pPr>
        <w:pStyle w:val="Heading2"/>
      </w:pPr>
      <w:bookmarkStart w:id="13" w:name="_Toc140529377"/>
      <w:r w:rsidRPr="003517B1">
        <w:t>Workshop 3 </w:t>
      </w:r>
      <w:r>
        <w:t xml:space="preserve">- </w:t>
      </w:r>
      <w:proofErr w:type="spellStart"/>
      <w:r>
        <w:t>S</w:t>
      </w:r>
      <w:r w:rsidRPr="003517B1">
        <w:t>tatefulsets</w:t>
      </w:r>
      <w:bookmarkEnd w:id="13"/>
      <w:proofErr w:type="spellEnd"/>
    </w:p>
    <w:p w14:paraId="779117F7" w14:textId="77777777" w:rsidR="002C1BF9" w:rsidRDefault="002C1BF9" w:rsidP="002C1BF9">
      <w:pPr>
        <w:pStyle w:val="Caption"/>
        <w:jc w:val="center"/>
      </w:pPr>
    </w:p>
    <w:p w14:paraId="64D0F63B" w14:textId="77777777" w:rsidR="00C0506E" w:rsidRDefault="00C0506E" w:rsidP="00C0506E">
      <w:pPr>
        <w:pStyle w:val="Caption"/>
        <w:keepNext/>
        <w:jc w:val="center"/>
      </w:pPr>
      <w:r w:rsidRPr="00C0506E">
        <w:drawing>
          <wp:inline distT="0" distB="0" distL="0" distR="0" wp14:anchorId="0B6C7AAF" wp14:editId="4A6F0AAB">
            <wp:extent cx="6310630" cy="2065020"/>
            <wp:effectExtent l="0" t="0" r="0" b="0"/>
            <wp:docPr id="1409632191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32191" name="Picture 1" descr="A black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BD8C" w14:textId="674DF091" w:rsidR="002C1BF9" w:rsidRDefault="00C0506E" w:rsidP="00C0506E">
      <w:pPr>
        <w:pStyle w:val="Caption"/>
        <w:jc w:val="center"/>
      </w:pPr>
      <w:bookmarkStart w:id="14" w:name="_Toc140529360"/>
      <w:r>
        <w:t xml:space="preserve">Screenshot </w:t>
      </w:r>
      <w:fldSimple w:instr=" SEQ Screenshot \* ARABIC ">
        <w:r w:rsidR="00C82AA9">
          <w:rPr>
            <w:noProof/>
          </w:rPr>
          <w:t>10</w:t>
        </w:r>
      </w:fldSimple>
      <w:r>
        <w:t xml:space="preserve"> </w:t>
      </w:r>
      <w:proofErr w:type="spellStart"/>
      <w:r>
        <w:t>statefulset</w:t>
      </w:r>
      <w:proofErr w:type="spellEnd"/>
      <w:r>
        <w:t xml:space="preserve"> was </w:t>
      </w:r>
      <w:proofErr w:type="gramStart"/>
      <w:r>
        <w:t>created</w:t>
      </w:r>
      <w:bookmarkEnd w:id="14"/>
      <w:proofErr w:type="gramEnd"/>
    </w:p>
    <w:p w14:paraId="4EACB6B6" w14:textId="77777777" w:rsidR="00C0506E" w:rsidRDefault="00C0506E" w:rsidP="00C0506E">
      <w:pPr>
        <w:pStyle w:val="Caption"/>
        <w:jc w:val="center"/>
      </w:pPr>
    </w:p>
    <w:p w14:paraId="1602EDAD" w14:textId="77777777" w:rsidR="00C0506E" w:rsidRDefault="00C0506E" w:rsidP="00C0506E">
      <w:pPr>
        <w:pStyle w:val="Caption"/>
        <w:keepNext/>
        <w:jc w:val="center"/>
      </w:pPr>
      <w:r w:rsidRPr="00C0506E">
        <w:drawing>
          <wp:inline distT="0" distB="0" distL="0" distR="0" wp14:anchorId="3D97CC15" wp14:editId="037D08F7">
            <wp:extent cx="4252328" cy="1417443"/>
            <wp:effectExtent l="0" t="0" r="0" b="0"/>
            <wp:docPr id="10021567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675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EBD6" w14:textId="42739667" w:rsidR="00C0506E" w:rsidRDefault="00C0506E" w:rsidP="00C0506E">
      <w:pPr>
        <w:pStyle w:val="Caption"/>
        <w:jc w:val="center"/>
      </w:pPr>
      <w:bookmarkStart w:id="15" w:name="_Toc140529361"/>
      <w:r>
        <w:t xml:space="preserve">Screenshot </w:t>
      </w:r>
      <w:fldSimple w:instr=" SEQ Screenshot \* ARABIC ">
        <w:r w:rsidR="00C82AA9">
          <w:rPr>
            <w:noProof/>
          </w:rPr>
          <w:t>11</w:t>
        </w:r>
      </w:fldSimple>
      <w:r>
        <w:t xml:space="preserve"> Get </w:t>
      </w:r>
      <w:proofErr w:type="gramStart"/>
      <w:r>
        <w:t>po</w:t>
      </w:r>
      <w:bookmarkEnd w:id="15"/>
      <w:proofErr w:type="gramEnd"/>
    </w:p>
    <w:p w14:paraId="60EE8B19" w14:textId="77777777" w:rsidR="00C0506E" w:rsidRDefault="00C0506E" w:rsidP="00C0506E">
      <w:pPr>
        <w:pStyle w:val="Caption"/>
        <w:jc w:val="center"/>
      </w:pPr>
    </w:p>
    <w:p w14:paraId="555AF744" w14:textId="77777777" w:rsidR="00C0506E" w:rsidRDefault="00C0506E" w:rsidP="00C0506E">
      <w:pPr>
        <w:pStyle w:val="Caption"/>
        <w:jc w:val="center"/>
      </w:pPr>
    </w:p>
    <w:p w14:paraId="67941ECD" w14:textId="77777777" w:rsidR="00C0506E" w:rsidRDefault="00C0506E" w:rsidP="00C0506E">
      <w:pPr>
        <w:pStyle w:val="Caption"/>
        <w:keepNext/>
        <w:jc w:val="center"/>
      </w:pPr>
      <w:r w:rsidRPr="00C0506E">
        <w:drawing>
          <wp:inline distT="0" distB="0" distL="0" distR="0" wp14:anchorId="16F68E0D" wp14:editId="09570308">
            <wp:extent cx="6310630" cy="2252345"/>
            <wp:effectExtent l="0" t="0" r="0" b="0"/>
            <wp:docPr id="11459343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435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83CF" w14:textId="792C022B" w:rsidR="00C0506E" w:rsidRDefault="00C0506E" w:rsidP="00C0506E">
      <w:pPr>
        <w:pStyle w:val="Caption"/>
        <w:jc w:val="center"/>
      </w:pPr>
      <w:bookmarkStart w:id="16" w:name="_Toc140529362"/>
      <w:r>
        <w:t xml:space="preserve">Screenshot </w:t>
      </w:r>
      <w:fldSimple w:instr=" SEQ Screenshot \* ARABIC ">
        <w:r w:rsidR="00C82AA9">
          <w:rPr>
            <w:noProof/>
          </w:rPr>
          <w:t>12</w:t>
        </w:r>
      </w:fldSimple>
      <w:r>
        <w:t xml:space="preserve"> Communicating with the application via </w:t>
      </w:r>
      <w:proofErr w:type="gramStart"/>
      <w:r>
        <w:t>proxy</w:t>
      </w:r>
      <w:bookmarkEnd w:id="16"/>
      <w:proofErr w:type="gramEnd"/>
    </w:p>
    <w:p w14:paraId="23E317C4" w14:textId="77777777" w:rsidR="00EA3672" w:rsidRDefault="00EA3672" w:rsidP="00C0506E">
      <w:pPr>
        <w:pStyle w:val="Caption"/>
        <w:jc w:val="center"/>
      </w:pPr>
    </w:p>
    <w:p w14:paraId="535FF953" w14:textId="77777777" w:rsidR="00EA3672" w:rsidRDefault="00EA3672" w:rsidP="00EA3672">
      <w:pPr>
        <w:pStyle w:val="Caption"/>
        <w:keepNext/>
        <w:jc w:val="center"/>
      </w:pPr>
      <w:r w:rsidRPr="00EA3672">
        <w:drawing>
          <wp:inline distT="0" distB="0" distL="0" distR="0" wp14:anchorId="274B6ED7" wp14:editId="648BABFD">
            <wp:extent cx="6310630" cy="401955"/>
            <wp:effectExtent l="0" t="0" r="0" b="0"/>
            <wp:docPr id="205978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86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F177" w14:textId="482F654B" w:rsidR="00EA3672" w:rsidRDefault="00EA3672" w:rsidP="00EA3672">
      <w:pPr>
        <w:pStyle w:val="Caption"/>
        <w:jc w:val="center"/>
      </w:pPr>
      <w:bookmarkStart w:id="17" w:name="_Toc140529363"/>
      <w:r>
        <w:t xml:space="preserve">Screenshot </w:t>
      </w:r>
      <w:fldSimple w:instr=" SEQ Screenshot \* ARABIC ">
        <w:r w:rsidR="00C82AA9">
          <w:rPr>
            <w:noProof/>
          </w:rPr>
          <w:t>13</w:t>
        </w:r>
      </w:fldSimple>
      <w:r>
        <w:t xml:space="preserve"> </w:t>
      </w:r>
      <w:r w:rsidRPr="00962990">
        <w:t xml:space="preserve">persistent volume gets re-attached to a "new" kibia-0 </w:t>
      </w:r>
      <w:proofErr w:type="gramStart"/>
      <w:r w:rsidRPr="00962990">
        <w:t>pod</w:t>
      </w:r>
      <w:bookmarkEnd w:id="17"/>
      <w:proofErr w:type="gramEnd"/>
    </w:p>
    <w:p w14:paraId="4B75E409" w14:textId="77777777" w:rsidR="00EA3672" w:rsidRDefault="00EA3672" w:rsidP="00EA3672">
      <w:pPr>
        <w:pStyle w:val="Caption"/>
        <w:jc w:val="center"/>
      </w:pPr>
    </w:p>
    <w:p w14:paraId="3AE6B189" w14:textId="77777777" w:rsidR="00EA3672" w:rsidRDefault="00EA3672" w:rsidP="00EA3672">
      <w:pPr>
        <w:pStyle w:val="Caption"/>
        <w:keepNext/>
        <w:jc w:val="center"/>
      </w:pPr>
      <w:r w:rsidRPr="00EA3672">
        <w:lastRenderedPageBreak/>
        <w:drawing>
          <wp:inline distT="0" distB="0" distL="0" distR="0" wp14:anchorId="59A8BADC" wp14:editId="3863C820">
            <wp:extent cx="6310630" cy="787400"/>
            <wp:effectExtent l="0" t="0" r="0" b="0"/>
            <wp:docPr id="1382059881" name="Picture 1" descr="A black background with many colorful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59881" name="Picture 1" descr="A black background with many colorful ligh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AE13" w14:textId="0824E59C" w:rsidR="00EA3672" w:rsidRDefault="00EA3672" w:rsidP="00EA3672">
      <w:pPr>
        <w:pStyle w:val="Caption"/>
        <w:jc w:val="center"/>
      </w:pPr>
      <w:bookmarkStart w:id="18" w:name="_Toc140529364"/>
      <w:r>
        <w:t xml:space="preserve">Screenshot </w:t>
      </w:r>
      <w:fldSimple w:instr=" SEQ Screenshot \* ARABIC ">
        <w:r w:rsidR="00C82AA9">
          <w:rPr>
            <w:noProof/>
          </w:rPr>
          <w:t>14</w:t>
        </w:r>
      </w:fldSimple>
      <w:r>
        <w:t xml:space="preserve"> kubia-1 was hit as that was </w:t>
      </w:r>
      <w:proofErr w:type="gramStart"/>
      <w:r>
        <w:t>default</w:t>
      </w:r>
      <w:bookmarkEnd w:id="18"/>
      <w:proofErr w:type="gramEnd"/>
    </w:p>
    <w:p w14:paraId="47B7D170" w14:textId="77777777" w:rsidR="00EA3672" w:rsidRDefault="00EA3672" w:rsidP="00EA3672">
      <w:pPr>
        <w:pStyle w:val="Caption"/>
        <w:jc w:val="center"/>
      </w:pPr>
    </w:p>
    <w:p w14:paraId="27EC0405" w14:textId="77777777" w:rsidR="00366599" w:rsidRDefault="00EA3672" w:rsidP="00366599">
      <w:pPr>
        <w:pStyle w:val="Caption"/>
        <w:keepNext/>
        <w:jc w:val="center"/>
      </w:pPr>
      <w:r w:rsidRPr="00EA3672">
        <w:drawing>
          <wp:inline distT="0" distB="0" distL="0" distR="0" wp14:anchorId="79F746EA" wp14:editId="486FE31F">
            <wp:extent cx="6310630" cy="2929255"/>
            <wp:effectExtent l="0" t="0" r="0" b="4445"/>
            <wp:docPr id="1680666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607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A15" w14:textId="7E210A4A" w:rsidR="00EA3672" w:rsidRDefault="00366599" w:rsidP="00366599">
      <w:pPr>
        <w:pStyle w:val="Caption"/>
        <w:jc w:val="center"/>
      </w:pPr>
      <w:bookmarkStart w:id="19" w:name="_Toc140529365"/>
      <w:r>
        <w:t xml:space="preserve">Screenshot </w:t>
      </w:r>
      <w:fldSimple w:instr=" SEQ Screenshot \* ARABIC ">
        <w:r w:rsidR="00C82AA9">
          <w:rPr>
            <w:noProof/>
          </w:rPr>
          <w:t>15</w:t>
        </w:r>
      </w:fldSimple>
      <w:r>
        <w:t xml:space="preserve"> discovering </w:t>
      </w:r>
      <w:proofErr w:type="gramStart"/>
      <w:r>
        <w:t>peers</w:t>
      </w:r>
      <w:bookmarkEnd w:id="19"/>
      <w:proofErr w:type="gramEnd"/>
    </w:p>
    <w:p w14:paraId="07E8AAE6" w14:textId="77777777" w:rsidR="00366599" w:rsidRDefault="00366599" w:rsidP="00366599">
      <w:pPr>
        <w:pStyle w:val="Caption"/>
        <w:jc w:val="center"/>
      </w:pPr>
    </w:p>
    <w:p w14:paraId="10898296" w14:textId="77777777" w:rsidR="00366599" w:rsidRDefault="00366599" w:rsidP="00366599">
      <w:pPr>
        <w:pStyle w:val="Caption"/>
        <w:keepNext/>
        <w:jc w:val="center"/>
      </w:pPr>
      <w:r w:rsidRPr="00366599">
        <w:drawing>
          <wp:inline distT="0" distB="0" distL="0" distR="0" wp14:anchorId="128AD651" wp14:editId="48AAA719">
            <wp:extent cx="5170714" cy="3096809"/>
            <wp:effectExtent l="0" t="0" r="0" b="8890"/>
            <wp:docPr id="12595668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66825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3353" cy="30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3856" w14:textId="7241BCE1" w:rsidR="00366599" w:rsidRDefault="00366599" w:rsidP="00366599">
      <w:pPr>
        <w:pStyle w:val="Caption"/>
        <w:jc w:val="center"/>
      </w:pPr>
      <w:bookmarkStart w:id="20" w:name="_Toc140529366"/>
      <w:r>
        <w:t xml:space="preserve">Screenshot </w:t>
      </w:r>
      <w:fldSimple w:instr=" SEQ Screenshot \* ARABIC ">
        <w:r w:rsidR="00C82AA9">
          <w:rPr>
            <w:noProof/>
          </w:rPr>
          <w:t>16</w:t>
        </w:r>
      </w:fldSimple>
      <w:r>
        <w:t xml:space="preserve"> Updated container </w:t>
      </w:r>
      <w:proofErr w:type="gramStart"/>
      <w:r>
        <w:t>image</w:t>
      </w:r>
      <w:bookmarkEnd w:id="20"/>
      <w:proofErr w:type="gramEnd"/>
    </w:p>
    <w:p w14:paraId="36F3BF5B" w14:textId="77777777" w:rsidR="00E02962" w:rsidRDefault="00E02962" w:rsidP="00366599">
      <w:pPr>
        <w:pStyle w:val="Caption"/>
        <w:jc w:val="center"/>
      </w:pPr>
    </w:p>
    <w:p w14:paraId="291D237B" w14:textId="77777777" w:rsidR="00E02962" w:rsidRDefault="00E02962" w:rsidP="00E02962">
      <w:pPr>
        <w:pStyle w:val="Caption"/>
        <w:keepNext/>
        <w:jc w:val="center"/>
      </w:pPr>
      <w:r w:rsidRPr="00E02962">
        <w:drawing>
          <wp:inline distT="0" distB="0" distL="0" distR="0" wp14:anchorId="5E9747DB" wp14:editId="1CB1245E">
            <wp:extent cx="6310630" cy="1166495"/>
            <wp:effectExtent l="0" t="0" r="0" b="0"/>
            <wp:docPr id="5265237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23716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667B" w14:textId="4485045F" w:rsidR="00E02962" w:rsidRPr="002C1BF9" w:rsidRDefault="00E02962" w:rsidP="00E02962">
      <w:pPr>
        <w:pStyle w:val="Caption"/>
        <w:jc w:val="center"/>
      </w:pPr>
      <w:bookmarkStart w:id="21" w:name="_Toc140529367"/>
      <w:r>
        <w:t xml:space="preserve">Screenshot </w:t>
      </w:r>
      <w:fldSimple w:instr=" SEQ Screenshot \* ARABIC ">
        <w:r w:rsidR="00C82AA9">
          <w:rPr>
            <w:noProof/>
          </w:rPr>
          <w:t>17</w:t>
        </w:r>
      </w:fldSimple>
      <w:r>
        <w:t xml:space="preserve"> Post was sent to a random </w:t>
      </w:r>
      <w:proofErr w:type="gramStart"/>
      <w:r>
        <w:t>pod</w:t>
      </w:r>
      <w:bookmarkEnd w:id="21"/>
      <w:proofErr w:type="gramEnd"/>
    </w:p>
    <w:bookmarkStart w:id="22" w:name="_Toc140529378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z w:val="24"/>
        </w:rPr>
        <w:id w:val="224107885"/>
        <w:docPartObj>
          <w:docPartGallery w:val="Bibliographies"/>
          <w:docPartUnique/>
        </w:docPartObj>
      </w:sdtPr>
      <w:sdtContent>
        <w:p w14:paraId="278B8C77" w14:textId="6F251E43" w:rsidR="00734C4E" w:rsidRDefault="00734C4E">
          <w:pPr>
            <w:pStyle w:val="Heading1"/>
          </w:pPr>
          <w:r>
            <w:t>References</w:t>
          </w:r>
          <w:bookmarkEnd w:id="22"/>
        </w:p>
        <w:sdt>
          <w:sdtPr>
            <w:id w:val="-573587230"/>
            <w:bibliography/>
          </w:sdtPr>
          <w:sdtContent>
            <w:p w14:paraId="6F9F6D04" w14:textId="77777777" w:rsidR="00734C4E" w:rsidRDefault="00734C4E" w:rsidP="00734C4E">
              <w:pPr>
                <w:pStyle w:val="Bibliography"/>
                <w:ind w:left="720" w:hanging="720"/>
              </w:pPr>
            </w:p>
            <w:p w14:paraId="6DF97198" w14:textId="77777777" w:rsidR="00143E52" w:rsidRDefault="00734C4E" w:rsidP="00143E52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43E52">
                <w:rPr>
                  <w:noProof/>
                </w:rPr>
                <w:t>Geiman, I. (2023, Summer). Lectures and Slides, CLO835_Portable Technologies in cloud. Seneca Newham Campus, North York.</w:t>
              </w:r>
            </w:p>
            <w:p w14:paraId="1587BE8B" w14:textId="77777777" w:rsidR="00143E52" w:rsidRDefault="00143E52" w:rsidP="00143E5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Learner Lab</w:t>
              </w:r>
              <w:r>
                <w:rPr>
                  <w:noProof/>
                </w:rPr>
                <w:t>. (2023). Retrieved from https://awsacademy.instructure.com/.</w:t>
              </w:r>
            </w:p>
            <w:p w14:paraId="546A903E" w14:textId="6C17E594" w:rsidR="00F214A6" w:rsidRPr="00E80DB6" w:rsidRDefault="00734C4E" w:rsidP="00143E52">
              <w:pPr>
                <w:rPr>
                  <w:lang w:val="en-CA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F214A6" w:rsidRPr="00E80DB6" w:rsidSect="00EA6771">
      <w:headerReference w:type="default" r:id="rId28"/>
      <w:pgSz w:w="12240" w:h="15840" w:code="1"/>
      <w:pgMar w:top="720" w:right="1151" w:bottom="720" w:left="1151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CCCA7" w14:textId="77777777" w:rsidR="005A1058" w:rsidRDefault="005A1058" w:rsidP="00A91D75">
      <w:r>
        <w:separator/>
      </w:r>
    </w:p>
  </w:endnote>
  <w:endnote w:type="continuationSeparator" w:id="0">
    <w:p w14:paraId="2767C75E" w14:textId="77777777" w:rsidR="005A1058" w:rsidRDefault="005A1058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5FDC6" w14:textId="77777777" w:rsidR="005A1058" w:rsidRDefault="005A1058" w:rsidP="00A91D75">
      <w:r>
        <w:separator/>
      </w:r>
    </w:p>
  </w:footnote>
  <w:footnote w:type="continuationSeparator" w:id="0">
    <w:p w14:paraId="061EE38B" w14:textId="77777777" w:rsidR="005A1058" w:rsidRDefault="005A1058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6A4473D6" w14:textId="77777777" w:rsidTr="00A7217A">
      <w:trPr>
        <w:trHeight w:val="1060"/>
      </w:trPr>
      <w:tc>
        <w:tcPr>
          <w:tcW w:w="5861" w:type="dxa"/>
        </w:tcPr>
        <w:p w14:paraId="662B0BAC" w14:textId="77777777" w:rsidR="008759A8" w:rsidRDefault="008759A8" w:rsidP="00A7217A">
          <w:pPr>
            <w:pStyle w:val="Header"/>
            <w:spacing w:after="0"/>
          </w:pPr>
          <w:r w:rsidRPr="008759A8">
            <w:rPr>
              <w:noProof/>
            </w:rPr>
            <mc:AlternateContent>
              <mc:Choice Requires="wps">
                <w:drawing>
                  <wp:inline distT="0" distB="0" distL="0" distR="0" wp14:anchorId="2800CAAA" wp14:editId="416B9FB8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 xmlns:w16du="http://schemas.microsoft.com/office/word/2023/wordml/word16du">
                <w:pict>
                  <v:line w14:anchorId="13E9D06C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black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1C6BAFD0" w14:textId="77777777" w:rsidR="008759A8" w:rsidRDefault="00D476F7" w:rsidP="00A7217A">
          <w:pPr>
            <w:pStyle w:val="Header"/>
            <w:spacing w:after="0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DB2604" wp14:editId="6A4E4EED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67E3D" w14:textId="77777777" w:rsidR="00D476F7" w:rsidRPr="00D476F7" w:rsidRDefault="00D476F7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DB26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7A667E3D" w14:textId="77777777" w:rsidR="00D476F7" w:rsidRPr="00D476F7" w:rsidRDefault="00D476F7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</w:rPr>
            <mc:AlternateContent>
              <mc:Choice Requires="wps">
                <w:drawing>
                  <wp:inline distT="0" distB="0" distL="0" distR="0" wp14:anchorId="5936D461" wp14:editId="277E77DD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27B616" w14:textId="77777777" w:rsidR="008759A8" w:rsidRPr="008759A8" w:rsidRDefault="008759A8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5936D461" id="Rectangle: Single Corner Snipped 15" o:spid="_x0000_s1029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17406d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0427B616" w14:textId="77777777" w:rsidR="008759A8" w:rsidRPr="008759A8" w:rsidRDefault="008759A8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0F6FC6" w:themeColor="accent1"/>
      </w:rPr>
    </w:lvl>
  </w:abstractNum>
  <w:abstractNum w:abstractNumId="3" w15:restartNumberingAfterBreak="0">
    <w:nsid w:val="04B84551"/>
    <w:multiLevelType w:val="hybridMultilevel"/>
    <w:tmpl w:val="D0303E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8746A"/>
    <w:multiLevelType w:val="hybridMultilevel"/>
    <w:tmpl w:val="C25846B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EE4039"/>
    <w:multiLevelType w:val="hybridMultilevel"/>
    <w:tmpl w:val="2770362C"/>
    <w:lvl w:ilvl="0" w:tplc="3AD0C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4359B"/>
    <w:multiLevelType w:val="hybridMultilevel"/>
    <w:tmpl w:val="95FA3E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66A62"/>
    <w:multiLevelType w:val="hybridMultilevel"/>
    <w:tmpl w:val="12549644"/>
    <w:lvl w:ilvl="0" w:tplc="69DA3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79379D"/>
    <w:multiLevelType w:val="hybridMultilevel"/>
    <w:tmpl w:val="1714A24C"/>
    <w:lvl w:ilvl="0" w:tplc="A9CEDCE6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95" w:hanging="360"/>
      </w:pPr>
    </w:lvl>
    <w:lvl w:ilvl="2" w:tplc="1009001B" w:tentative="1">
      <w:start w:val="1"/>
      <w:numFmt w:val="lowerRoman"/>
      <w:lvlText w:val="%3."/>
      <w:lvlJc w:val="right"/>
      <w:pPr>
        <w:ind w:left="1915" w:hanging="180"/>
      </w:pPr>
    </w:lvl>
    <w:lvl w:ilvl="3" w:tplc="1009000F" w:tentative="1">
      <w:start w:val="1"/>
      <w:numFmt w:val="decimal"/>
      <w:lvlText w:val="%4."/>
      <w:lvlJc w:val="left"/>
      <w:pPr>
        <w:ind w:left="2635" w:hanging="360"/>
      </w:pPr>
    </w:lvl>
    <w:lvl w:ilvl="4" w:tplc="10090019" w:tentative="1">
      <w:start w:val="1"/>
      <w:numFmt w:val="lowerLetter"/>
      <w:lvlText w:val="%5."/>
      <w:lvlJc w:val="left"/>
      <w:pPr>
        <w:ind w:left="3355" w:hanging="360"/>
      </w:pPr>
    </w:lvl>
    <w:lvl w:ilvl="5" w:tplc="1009001B" w:tentative="1">
      <w:start w:val="1"/>
      <w:numFmt w:val="lowerRoman"/>
      <w:lvlText w:val="%6."/>
      <w:lvlJc w:val="right"/>
      <w:pPr>
        <w:ind w:left="4075" w:hanging="180"/>
      </w:pPr>
    </w:lvl>
    <w:lvl w:ilvl="6" w:tplc="1009000F" w:tentative="1">
      <w:start w:val="1"/>
      <w:numFmt w:val="decimal"/>
      <w:lvlText w:val="%7."/>
      <w:lvlJc w:val="left"/>
      <w:pPr>
        <w:ind w:left="4795" w:hanging="360"/>
      </w:pPr>
    </w:lvl>
    <w:lvl w:ilvl="7" w:tplc="10090019" w:tentative="1">
      <w:start w:val="1"/>
      <w:numFmt w:val="lowerLetter"/>
      <w:lvlText w:val="%8."/>
      <w:lvlJc w:val="left"/>
      <w:pPr>
        <w:ind w:left="5515" w:hanging="360"/>
      </w:pPr>
    </w:lvl>
    <w:lvl w:ilvl="8" w:tplc="10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0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B003AD"/>
    <w:multiLevelType w:val="hybridMultilevel"/>
    <w:tmpl w:val="9DE018B0"/>
    <w:lvl w:ilvl="0" w:tplc="FB8AA3E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083EF4"/>
    <w:multiLevelType w:val="hybridMultilevel"/>
    <w:tmpl w:val="C890B0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0DB579E"/>
    <w:multiLevelType w:val="hybridMultilevel"/>
    <w:tmpl w:val="D21C044C"/>
    <w:lvl w:ilvl="0" w:tplc="A846E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823290"/>
    <w:multiLevelType w:val="hybridMultilevel"/>
    <w:tmpl w:val="E346A6EA"/>
    <w:lvl w:ilvl="0" w:tplc="D1AEBD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7E44B1"/>
    <w:multiLevelType w:val="hybridMultilevel"/>
    <w:tmpl w:val="EB4440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C65249"/>
    <w:multiLevelType w:val="hybridMultilevel"/>
    <w:tmpl w:val="F71C7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0F6FC6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0F6FC6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0F6FC6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0F6FC6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0F6FC6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0F6FC6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0F6FC6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0F6FC6" w:themeColor="accent1"/>
      </w:rPr>
    </w:lvl>
  </w:abstractNum>
  <w:abstractNum w:abstractNumId="22" w15:restartNumberingAfterBreak="0">
    <w:nsid w:val="666B61D5"/>
    <w:multiLevelType w:val="hybridMultilevel"/>
    <w:tmpl w:val="7E9E107E"/>
    <w:lvl w:ilvl="0" w:tplc="886C2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36F2CE1"/>
    <w:multiLevelType w:val="hybridMultilevel"/>
    <w:tmpl w:val="D4DA33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FA0140"/>
    <w:multiLevelType w:val="hybridMultilevel"/>
    <w:tmpl w:val="D3AABF52"/>
    <w:lvl w:ilvl="0" w:tplc="6FCED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225E5F"/>
    <w:multiLevelType w:val="hybridMultilevel"/>
    <w:tmpl w:val="3190DD46"/>
    <w:lvl w:ilvl="0" w:tplc="69DA3C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0873042">
    <w:abstractNumId w:val="2"/>
  </w:num>
  <w:num w:numId="2" w16cid:durableId="1403404027">
    <w:abstractNumId w:val="2"/>
    <w:lvlOverride w:ilvl="0">
      <w:startOverride w:val="1"/>
    </w:lvlOverride>
  </w:num>
  <w:num w:numId="3" w16cid:durableId="1252160674">
    <w:abstractNumId w:val="10"/>
  </w:num>
  <w:num w:numId="4" w16cid:durableId="720206902">
    <w:abstractNumId w:val="2"/>
    <w:lvlOverride w:ilvl="0">
      <w:startOverride w:val="1"/>
    </w:lvlOverride>
  </w:num>
  <w:num w:numId="5" w16cid:durableId="781726534">
    <w:abstractNumId w:val="2"/>
    <w:lvlOverride w:ilvl="0">
      <w:startOverride w:val="1"/>
    </w:lvlOverride>
  </w:num>
  <w:num w:numId="6" w16cid:durableId="1740178250">
    <w:abstractNumId w:val="2"/>
    <w:lvlOverride w:ilvl="0">
      <w:startOverride w:val="1"/>
    </w:lvlOverride>
  </w:num>
  <w:num w:numId="7" w16cid:durableId="740830923">
    <w:abstractNumId w:val="2"/>
    <w:lvlOverride w:ilvl="0">
      <w:startOverride w:val="1"/>
    </w:lvlOverride>
  </w:num>
  <w:num w:numId="8" w16cid:durableId="261032787">
    <w:abstractNumId w:val="0"/>
  </w:num>
  <w:num w:numId="9" w16cid:durableId="1488548501">
    <w:abstractNumId w:val="27"/>
  </w:num>
  <w:num w:numId="10" w16cid:durableId="1441802619">
    <w:abstractNumId w:val="21"/>
  </w:num>
  <w:num w:numId="11" w16cid:durableId="639966948">
    <w:abstractNumId w:val="21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0F6FC6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0F6FC6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0F6FC6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0F6FC6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0F6FC6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0F6FC6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0F6FC6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0F6FC6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0F6FC6" w:themeColor="accent1"/>
        </w:rPr>
      </w:lvl>
    </w:lvlOverride>
  </w:num>
  <w:num w:numId="12" w16cid:durableId="1756004251">
    <w:abstractNumId w:val="21"/>
  </w:num>
  <w:num w:numId="13" w16cid:durableId="894779128">
    <w:abstractNumId w:val="21"/>
  </w:num>
  <w:num w:numId="14" w16cid:durableId="1273174888">
    <w:abstractNumId w:val="21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0F6FC6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0F6FC6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0F6FC6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0F6FC6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0F6FC6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0F6FC6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0F6FC6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0F6FC6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0F6FC6" w:themeColor="accent1"/>
        </w:rPr>
      </w:lvl>
    </w:lvlOverride>
  </w:num>
  <w:num w:numId="15" w16cid:durableId="1252934286">
    <w:abstractNumId w:val="21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0F6FC6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0F6FC6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0F6FC6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0F6FC6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0F6FC6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0F6FC6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0F6FC6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0F6FC6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0F6FC6" w:themeColor="accent1"/>
        </w:rPr>
      </w:lvl>
    </w:lvlOverride>
  </w:num>
  <w:num w:numId="16" w16cid:durableId="42619128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7021825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4347456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8310666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35588533">
    <w:abstractNumId w:val="17"/>
  </w:num>
  <w:num w:numId="21" w16cid:durableId="16122294">
    <w:abstractNumId w:val="19"/>
  </w:num>
  <w:num w:numId="22" w16cid:durableId="773207136">
    <w:abstractNumId w:val="13"/>
  </w:num>
  <w:num w:numId="23" w16cid:durableId="1034958938">
    <w:abstractNumId w:val="8"/>
  </w:num>
  <w:num w:numId="24" w16cid:durableId="1791195690">
    <w:abstractNumId w:val="1"/>
  </w:num>
  <w:num w:numId="25" w16cid:durableId="1322538542">
    <w:abstractNumId w:val="18"/>
  </w:num>
  <w:num w:numId="26" w16cid:durableId="723599337">
    <w:abstractNumId w:val="23"/>
  </w:num>
  <w:num w:numId="27" w16cid:durableId="1923566892">
    <w:abstractNumId w:val="11"/>
  </w:num>
  <w:num w:numId="28" w16cid:durableId="878666306">
    <w:abstractNumId w:val="3"/>
  </w:num>
  <w:num w:numId="29" w16cid:durableId="1001280320">
    <w:abstractNumId w:val="12"/>
  </w:num>
  <w:num w:numId="30" w16cid:durableId="345205988">
    <w:abstractNumId w:val="20"/>
  </w:num>
  <w:num w:numId="31" w16cid:durableId="1383215839">
    <w:abstractNumId w:val="6"/>
  </w:num>
  <w:num w:numId="32" w16cid:durableId="706417946">
    <w:abstractNumId w:val="16"/>
  </w:num>
  <w:num w:numId="33" w16cid:durableId="2041008590">
    <w:abstractNumId w:val="4"/>
  </w:num>
  <w:num w:numId="34" w16cid:durableId="1448697353">
    <w:abstractNumId w:val="9"/>
  </w:num>
  <w:num w:numId="35" w16cid:durableId="526675933">
    <w:abstractNumId w:val="14"/>
  </w:num>
  <w:num w:numId="36" w16cid:durableId="817527820">
    <w:abstractNumId w:val="5"/>
  </w:num>
  <w:num w:numId="37" w16cid:durableId="1498182704">
    <w:abstractNumId w:val="25"/>
  </w:num>
  <w:num w:numId="38" w16cid:durableId="2024697888">
    <w:abstractNumId w:val="22"/>
  </w:num>
  <w:num w:numId="39" w16cid:durableId="591554242">
    <w:abstractNumId w:val="24"/>
  </w:num>
  <w:num w:numId="40" w16cid:durableId="1510946862">
    <w:abstractNumId w:val="15"/>
  </w:num>
  <w:num w:numId="41" w16cid:durableId="735132540">
    <w:abstractNumId w:val="26"/>
  </w:num>
  <w:num w:numId="42" w16cid:durableId="15223578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xMDUwMTa3NDEzN7FU0lEKTi0uzszPAykwNKoFAFK4PiQtAAAA"/>
  </w:docVars>
  <w:rsids>
    <w:rsidRoot w:val="008E3E51"/>
    <w:rsid w:val="000114D5"/>
    <w:rsid w:val="00015A7A"/>
    <w:rsid w:val="0002111D"/>
    <w:rsid w:val="0002189C"/>
    <w:rsid w:val="000302AA"/>
    <w:rsid w:val="0003228D"/>
    <w:rsid w:val="000346ED"/>
    <w:rsid w:val="0003574A"/>
    <w:rsid w:val="000376B7"/>
    <w:rsid w:val="00040EC5"/>
    <w:rsid w:val="0004694D"/>
    <w:rsid w:val="000548E4"/>
    <w:rsid w:val="00054ED2"/>
    <w:rsid w:val="00095F06"/>
    <w:rsid w:val="000A42A2"/>
    <w:rsid w:val="000A7B2B"/>
    <w:rsid w:val="000C390C"/>
    <w:rsid w:val="000C59D1"/>
    <w:rsid w:val="000E33C5"/>
    <w:rsid w:val="000F6525"/>
    <w:rsid w:val="000F6927"/>
    <w:rsid w:val="000F7FAC"/>
    <w:rsid w:val="00107272"/>
    <w:rsid w:val="001073A0"/>
    <w:rsid w:val="0011045A"/>
    <w:rsid w:val="0012273D"/>
    <w:rsid w:val="00126481"/>
    <w:rsid w:val="00140D58"/>
    <w:rsid w:val="00143E52"/>
    <w:rsid w:val="001477C7"/>
    <w:rsid w:val="00154D3B"/>
    <w:rsid w:val="001647E4"/>
    <w:rsid w:val="001733F8"/>
    <w:rsid w:val="00176B70"/>
    <w:rsid w:val="001805A5"/>
    <w:rsid w:val="00182D32"/>
    <w:rsid w:val="00184B35"/>
    <w:rsid w:val="001865F2"/>
    <w:rsid w:val="00186D05"/>
    <w:rsid w:val="00191120"/>
    <w:rsid w:val="0019378C"/>
    <w:rsid w:val="001979DE"/>
    <w:rsid w:val="001A594D"/>
    <w:rsid w:val="001B2738"/>
    <w:rsid w:val="001B3506"/>
    <w:rsid w:val="001B6EFA"/>
    <w:rsid w:val="001C0CB1"/>
    <w:rsid w:val="001C3C80"/>
    <w:rsid w:val="001E2E12"/>
    <w:rsid w:val="001E59F3"/>
    <w:rsid w:val="001E66D5"/>
    <w:rsid w:val="002015A9"/>
    <w:rsid w:val="002023B9"/>
    <w:rsid w:val="00202508"/>
    <w:rsid w:val="002063EE"/>
    <w:rsid w:val="00211764"/>
    <w:rsid w:val="00213D96"/>
    <w:rsid w:val="00216A70"/>
    <w:rsid w:val="00221B5F"/>
    <w:rsid w:val="0022514C"/>
    <w:rsid w:val="00226FF2"/>
    <w:rsid w:val="002336C4"/>
    <w:rsid w:val="00253D82"/>
    <w:rsid w:val="00260503"/>
    <w:rsid w:val="0026580E"/>
    <w:rsid w:val="00271BB5"/>
    <w:rsid w:val="002913EB"/>
    <w:rsid w:val="002923AA"/>
    <w:rsid w:val="00294952"/>
    <w:rsid w:val="002974A9"/>
    <w:rsid w:val="00297AC4"/>
    <w:rsid w:val="002A19D0"/>
    <w:rsid w:val="002A7B26"/>
    <w:rsid w:val="002C1BF9"/>
    <w:rsid w:val="002E35A1"/>
    <w:rsid w:val="002F1693"/>
    <w:rsid w:val="002F41BD"/>
    <w:rsid w:val="00307115"/>
    <w:rsid w:val="003146E6"/>
    <w:rsid w:val="003222B1"/>
    <w:rsid w:val="003365D9"/>
    <w:rsid w:val="00342438"/>
    <w:rsid w:val="00344386"/>
    <w:rsid w:val="003478DE"/>
    <w:rsid w:val="00351122"/>
    <w:rsid w:val="00351234"/>
    <w:rsid w:val="003517B1"/>
    <w:rsid w:val="00363D51"/>
    <w:rsid w:val="00364B1A"/>
    <w:rsid w:val="00366599"/>
    <w:rsid w:val="00367490"/>
    <w:rsid w:val="0037272E"/>
    <w:rsid w:val="00385388"/>
    <w:rsid w:val="00387898"/>
    <w:rsid w:val="00396389"/>
    <w:rsid w:val="003A7098"/>
    <w:rsid w:val="003B196E"/>
    <w:rsid w:val="003B3669"/>
    <w:rsid w:val="003B71A6"/>
    <w:rsid w:val="003C1B4B"/>
    <w:rsid w:val="003C44E0"/>
    <w:rsid w:val="003C6038"/>
    <w:rsid w:val="003C6310"/>
    <w:rsid w:val="003C7755"/>
    <w:rsid w:val="003F0A42"/>
    <w:rsid w:val="003F27C9"/>
    <w:rsid w:val="003F429C"/>
    <w:rsid w:val="0040706B"/>
    <w:rsid w:val="00410837"/>
    <w:rsid w:val="004127CD"/>
    <w:rsid w:val="00422ABE"/>
    <w:rsid w:val="00430998"/>
    <w:rsid w:val="00431DCF"/>
    <w:rsid w:val="004339FE"/>
    <w:rsid w:val="00434194"/>
    <w:rsid w:val="00437E2C"/>
    <w:rsid w:val="00442DA0"/>
    <w:rsid w:val="004550B8"/>
    <w:rsid w:val="00470CF4"/>
    <w:rsid w:val="0048475A"/>
    <w:rsid w:val="004858EC"/>
    <w:rsid w:val="0049230E"/>
    <w:rsid w:val="00494942"/>
    <w:rsid w:val="004A7354"/>
    <w:rsid w:val="004D02B9"/>
    <w:rsid w:val="004D05C5"/>
    <w:rsid w:val="004D41F3"/>
    <w:rsid w:val="004E55AE"/>
    <w:rsid w:val="004E6CDB"/>
    <w:rsid w:val="004F08DB"/>
    <w:rsid w:val="004F1584"/>
    <w:rsid w:val="004F16EF"/>
    <w:rsid w:val="004F62E7"/>
    <w:rsid w:val="004F7EA6"/>
    <w:rsid w:val="0050369B"/>
    <w:rsid w:val="005117F8"/>
    <w:rsid w:val="005130EB"/>
    <w:rsid w:val="0051478B"/>
    <w:rsid w:val="0051585F"/>
    <w:rsid w:val="00520FC1"/>
    <w:rsid w:val="005217A8"/>
    <w:rsid w:val="0052422E"/>
    <w:rsid w:val="005256A4"/>
    <w:rsid w:val="00525895"/>
    <w:rsid w:val="005261F7"/>
    <w:rsid w:val="005278EC"/>
    <w:rsid w:val="00533CCD"/>
    <w:rsid w:val="00540E87"/>
    <w:rsid w:val="00551365"/>
    <w:rsid w:val="00551899"/>
    <w:rsid w:val="00567396"/>
    <w:rsid w:val="00577305"/>
    <w:rsid w:val="0057758D"/>
    <w:rsid w:val="00581126"/>
    <w:rsid w:val="00587D61"/>
    <w:rsid w:val="00596427"/>
    <w:rsid w:val="005A1058"/>
    <w:rsid w:val="005A10A6"/>
    <w:rsid w:val="005A6346"/>
    <w:rsid w:val="005B208F"/>
    <w:rsid w:val="005C2E0B"/>
    <w:rsid w:val="005C5F6D"/>
    <w:rsid w:val="005D1D80"/>
    <w:rsid w:val="005D2BDC"/>
    <w:rsid w:val="005D3FD9"/>
    <w:rsid w:val="005D6AAA"/>
    <w:rsid w:val="005E14CE"/>
    <w:rsid w:val="00602023"/>
    <w:rsid w:val="00603835"/>
    <w:rsid w:val="0062497D"/>
    <w:rsid w:val="0063107F"/>
    <w:rsid w:val="00632EE8"/>
    <w:rsid w:val="00637F82"/>
    <w:rsid w:val="00640F43"/>
    <w:rsid w:val="00644F9D"/>
    <w:rsid w:val="00646682"/>
    <w:rsid w:val="00651B28"/>
    <w:rsid w:val="006617D4"/>
    <w:rsid w:val="0066273A"/>
    <w:rsid w:val="006754FD"/>
    <w:rsid w:val="00684484"/>
    <w:rsid w:val="00685619"/>
    <w:rsid w:val="006B4BFC"/>
    <w:rsid w:val="006B65BB"/>
    <w:rsid w:val="006B6E69"/>
    <w:rsid w:val="006C4373"/>
    <w:rsid w:val="006D34D1"/>
    <w:rsid w:val="006E379D"/>
    <w:rsid w:val="006E585F"/>
    <w:rsid w:val="006F39F2"/>
    <w:rsid w:val="006F4724"/>
    <w:rsid w:val="006F5FC2"/>
    <w:rsid w:val="006F6F49"/>
    <w:rsid w:val="00706D1E"/>
    <w:rsid w:val="0071000F"/>
    <w:rsid w:val="0071155C"/>
    <w:rsid w:val="00734C4E"/>
    <w:rsid w:val="00737C8B"/>
    <w:rsid w:val="00760843"/>
    <w:rsid w:val="00772714"/>
    <w:rsid w:val="00774D96"/>
    <w:rsid w:val="00776258"/>
    <w:rsid w:val="007767A9"/>
    <w:rsid w:val="00776D37"/>
    <w:rsid w:val="00780568"/>
    <w:rsid w:val="0078233E"/>
    <w:rsid w:val="007859A4"/>
    <w:rsid w:val="007A7031"/>
    <w:rsid w:val="007B0DFA"/>
    <w:rsid w:val="007B4109"/>
    <w:rsid w:val="007C60D0"/>
    <w:rsid w:val="007D5975"/>
    <w:rsid w:val="007E1E1F"/>
    <w:rsid w:val="007E5E59"/>
    <w:rsid w:val="007F608B"/>
    <w:rsid w:val="007F6F52"/>
    <w:rsid w:val="00802FDA"/>
    <w:rsid w:val="00803106"/>
    <w:rsid w:val="00820C80"/>
    <w:rsid w:val="00822624"/>
    <w:rsid w:val="00823D33"/>
    <w:rsid w:val="00843684"/>
    <w:rsid w:val="00843B4C"/>
    <w:rsid w:val="00872FD8"/>
    <w:rsid w:val="00874DDC"/>
    <w:rsid w:val="008759A8"/>
    <w:rsid w:val="00881234"/>
    <w:rsid w:val="00883C9B"/>
    <w:rsid w:val="00885412"/>
    <w:rsid w:val="00885A17"/>
    <w:rsid w:val="00891FB9"/>
    <w:rsid w:val="008B0E16"/>
    <w:rsid w:val="008B2755"/>
    <w:rsid w:val="008B46AB"/>
    <w:rsid w:val="008B4E25"/>
    <w:rsid w:val="008C08FC"/>
    <w:rsid w:val="008E1BE4"/>
    <w:rsid w:val="008E3E51"/>
    <w:rsid w:val="008E707B"/>
    <w:rsid w:val="00902EB5"/>
    <w:rsid w:val="009210A6"/>
    <w:rsid w:val="0092122D"/>
    <w:rsid w:val="00923798"/>
    <w:rsid w:val="00924378"/>
    <w:rsid w:val="00931CCA"/>
    <w:rsid w:val="00944D7A"/>
    <w:rsid w:val="00963DCA"/>
    <w:rsid w:val="009640FD"/>
    <w:rsid w:val="0097274C"/>
    <w:rsid w:val="0097395E"/>
    <w:rsid w:val="00981E39"/>
    <w:rsid w:val="009869ED"/>
    <w:rsid w:val="009929D7"/>
    <w:rsid w:val="009A0F76"/>
    <w:rsid w:val="009B4534"/>
    <w:rsid w:val="009B61D6"/>
    <w:rsid w:val="009C123B"/>
    <w:rsid w:val="009C65E6"/>
    <w:rsid w:val="009D7401"/>
    <w:rsid w:val="009E4394"/>
    <w:rsid w:val="009F42F0"/>
    <w:rsid w:val="00A03642"/>
    <w:rsid w:val="00A03BCD"/>
    <w:rsid w:val="00A05A95"/>
    <w:rsid w:val="00A115A9"/>
    <w:rsid w:val="00A16941"/>
    <w:rsid w:val="00A23EF8"/>
    <w:rsid w:val="00A3253F"/>
    <w:rsid w:val="00A32A81"/>
    <w:rsid w:val="00A4106D"/>
    <w:rsid w:val="00A57F27"/>
    <w:rsid w:val="00A61631"/>
    <w:rsid w:val="00A66057"/>
    <w:rsid w:val="00A7217A"/>
    <w:rsid w:val="00A7259E"/>
    <w:rsid w:val="00A765CF"/>
    <w:rsid w:val="00A85B56"/>
    <w:rsid w:val="00A86068"/>
    <w:rsid w:val="00A87CAA"/>
    <w:rsid w:val="00A90459"/>
    <w:rsid w:val="00A91D75"/>
    <w:rsid w:val="00AA0BE1"/>
    <w:rsid w:val="00AA301D"/>
    <w:rsid w:val="00AA3430"/>
    <w:rsid w:val="00AA710C"/>
    <w:rsid w:val="00AB522B"/>
    <w:rsid w:val="00AB58E2"/>
    <w:rsid w:val="00AB79A1"/>
    <w:rsid w:val="00AC0735"/>
    <w:rsid w:val="00AC343A"/>
    <w:rsid w:val="00AC5C9F"/>
    <w:rsid w:val="00AC61C5"/>
    <w:rsid w:val="00AD3EC1"/>
    <w:rsid w:val="00AD5044"/>
    <w:rsid w:val="00AE0821"/>
    <w:rsid w:val="00AE4947"/>
    <w:rsid w:val="00AE5614"/>
    <w:rsid w:val="00AF27B9"/>
    <w:rsid w:val="00AF420C"/>
    <w:rsid w:val="00AF43ED"/>
    <w:rsid w:val="00AF4E54"/>
    <w:rsid w:val="00AF60FA"/>
    <w:rsid w:val="00B02F75"/>
    <w:rsid w:val="00B05C9F"/>
    <w:rsid w:val="00B064CD"/>
    <w:rsid w:val="00B06B1D"/>
    <w:rsid w:val="00B14A73"/>
    <w:rsid w:val="00B21E83"/>
    <w:rsid w:val="00B25083"/>
    <w:rsid w:val="00B31004"/>
    <w:rsid w:val="00B3261A"/>
    <w:rsid w:val="00B46C78"/>
    <w:rsid w:val="00B47F64"/>
    <w:rsid w:val="00B548F8"/>
    <w:rsid w:val="00B54AEF"/>
    <w:rsid w:val="00B623B8"/>
    <w:rsid w:val="00B637FA"/>
    <w:rsid w:val="00B737AB"/>
    <w:rsid w:val="00B75FAE"/>
    <w:rsid w:val="00B76394"/>
    <w:rsid w:val="00B84395"/>
    <w:rsid w:val="00B85ED4"/>
    <w:rsid w:val="00B87EDE"/>
    <w:rsid w:val="00B95EA7"/>
    <w:rsid w:val="00BA1AB0"/>
    <w:rsid w:val="00BA27E1"/>
    <w:rsid w:val="00BA7DE1"/>
    <w:rsid w:val="00BB3079"/>
    <w:rsid w:val="00BC4E89"/>
    <w:rsid w:val="00BD190D"/>
    <w:rsid w:val="00BD3599"/>
    <w:rsid w:val="00BD67A4"/>
    <w:rsid w:val="00BD6BCF"/>
    <w:rsid w:val="00BE3162"/>
    <w:rsid w:val="00BF7F8D"/>
    <w:rsid w:val="00C0281D"/>
    <w:rsid w:val="00C04D92"/>
    <w:rsid w:val="00C0506E"/>
    <w:rsid w:val="00C159F6"/>
    <w:rsid w:val="00C207BF"/>
    <w:rsid w:val="00C37092"/>
    <w:rsid w:val="00C40900"/>
    <w:rsid w:val="00C41F24"/>
    <w:rsid w:val="00C41F62"/>
    <w:rsid w:val="00C4251A"/>
    <w:rsid w:val="00C50FEA"/>
    <w:rsid w:val="00C6323A"/>
    <w:rsid w:val="00C70235"/>
    <w:rsid w:val="00C743EE"/>
    <w:rsid w:val="00C75B39"/>
    <w:rsid w:val="00C82AA9"/>
    <w:rsid w:val="00C87193"/>
    <w:rsid w:val="00C917D8"/>
    <w:rsid w:val="00C926E5"/>
    <w:rsid w:val="00C968F8"/>
    <w:rsid w:val="00CA1CAB"/>
    <w:rsid w:val="00CB27A1"/>
    <w:rsid w:val="00CC3F75"/>
    <w:rsid w:val="00CC43B6"/>
    <w:rsid w:val="00CC6BA3"/>
    <w:rsid w:val="00CD0CC9"/>
    <w:rsid w:val="00CF201C"/>
    <w:rsid w:val="00CF383C"/>
    <w:rsid w:val="00CF4C88"/>
    <w:rsid w:val="00CF4D11"/>
    <w:rsid w:val="00CF5563"/>
    <w:rsid w:val="00D0411F"/>
    <w:rsid w:val="00D14508"/>
    <w:rsid w:val="00D202AF"/>
    <w:rsid w:val="00D219DA"/>
    <w:rsid w:val="00D25710"/>
    <w:rsid w:val="00D3006E"/>
    <w:rsid w:val="00D30863"/>
    <w:rsid w:val="00D476F7"/>
    <w:rsid w:val="00D47B04"/>
    <w:rsid w:val="00D54602"/>
    <w:rsid w:val="00D55CBC"/>
    <w:rsid w:val="00D62A93"/>
    <w:rsid w:val="00D6666D"/>
    <w:rsid w:val="00D71496"/>
    <w:rsid w:val="00D718F1"/>
    <w:rsid w:val="00D80200"/>
    <w:rsid w:val="00D8631A"/>
    <w:rsid w:val="00D87CD8"/>
    <w:rsid w:val="00D87F81"/>
    <w:rsid w:val="00D91789"/>
    <w:rsid w:val="00DA14CC"/>
    <w:rsid w:val="00DA2C9C"/>
    <w:rsid w:val="00DB5946"/>
    <w:rsid w:val="00DB7239"/>
    <w:rsid w:val="00DC214F"/>
    <w:rsid w:val="00DC5577"/>
    <w:rsid w:val="00DD0060"/>
    <w:rsid w:val="00DD35EB"/>
    <w:rsid w:val="00DD4586"/>
    <w:rsid w:val="00DE395C"/>
    <w:rsid w:val="00DE516A"/>
    <w:rsid w:val="00DE5457"/>
    <w:rsid w:val="00DE60A1"/>
    <w:rsid w:val="00DF1CFA"/>
    <w:rsid w:val="00DF4A48"/>
    <w:rsid w:val="00DF55ED"/>
    <w:rsid w:val="00DF56EE"/>
    <w:rsid w:val="00DF781E"/>
    <w:rsid w:val="00E02962"/>
    <w:rsid w:val="00E05F0C"/>
    <w:rsid w:val="00E1402B"/>
    <w:rsid w:val="00E14C8F"/>
    <w:rsid w:val="00E15BAB"/>
    <w:rsid w:val="00E22044"/>
    <w:rsid w:val="00E236B0"/>
    <w:rsid w:val="00E23E15"/>
    <w:rsid w:val="00E25240"/>
    <w:rsid w:val="00E2652B"/>
    <w:rsid w:val="00E36FE4"/>
    <w:rsid w:val="00E43C45"/>
    <w:rsid w:val="00E466D8"/>
    <w:rsid w:val="00E50598"/>
    <w:rsid w:val="00E523C3"/>
    <w:rsid w:val="00E5388E"/>
    <w:rsid w:val="00E6016B"/>
    <w:rsid w:val="00E6055A"/>
    <w:rsid w:val="00E613B0"/>
    <w:rsid w:val="00E635CB"/>
    <w:rsid w:val="00E80DB6"/>
    <w:rsid w:val="00E84890"/>
    <w:rsid w:val="00E9269B"/>
    <w:rsid w:val="00E94B95"/>
    <w:rsid w:val="00EA30C7"/>
    <w:rsid w:val="00EA3672"/>
    <w:rsid w:val="00EA3C3A"/>
    <w:rsid w:val="00EA4CB9"/>
    <w:rsid w:val="00EA6771"/>
    <w:rsid w:val="00EB6305"/>
    <w:rsid w:val="00EB779F"/>
    <w:rsid w:val="00EC2281"/>
    <w:rsid w:val="00ED6905"/>
    <w:rsid w:val="00ED7D48"/>
    <w:rsid w:val="00EE2DA0"/>
    <w:rsid w:val="00EF43C0"/>
    <w:rsid w:val="00EF64C7"/>
    <w:rsid w:val="00EF6BA7"/>
    <w:rsid w:val="00F110FC"/>
    <w:rsid w:val="00F17E48"/>
    <w:rsid w:val="00F214A6"/>
    <w:rsid w:val="00F21566"/>
    <w:rsid w:val="00F24951"/>
    <w:rsid w:val="00F2616A"/>
    <w:rsid w:val="00F34DC0"/>
    <w:rsid w:val="00F41896"/>
    <w:rsid w:val="00F5507B"/>
    <w:rsid w:val="00F5539B"/>
    <w:rsid w:val="00F5749E"/>
    <w:rsid w:val="00F5753E"/>
    <w:rsid w:val="00F6119B"/>
    <w:rsid w:val="00F648A4"/>
    <w:rsid w:val="00F67776"/>
    <w:rsid w:val="00F77513"/>
    <w:rsid w:val="00F8008A"/>
    <w:rsid w:val="00F80487"/>
    <w:rsid w:val="00F903B5"/>
    <w:rsid w:val="00FB00A4"/>
    <w:rsid w:val="00FB538B"/>
    <w:rsid w:val="00FB7497"/>
    <w:rsid w:val="00FC3864"/>
    <w:rsid w:val="00FC5FD4"/>
    <w:rsid w:val="00FC7AE0"/>
    <w:rsid w:val="00FD6DC6"/>
    <w:rsid w:val="00FD6DD6"/>
    <w:rsid w:val="00FE0D74"/>
    <w:rsid w:val="00FE3D2C"/>
    <w:rsid w:val="00FE71F6"/>
    <w:rsid w:val="00FE7E16"/>
    <w:rsid w:val="00FF1A5C"/>
    <w:rsid w:val="00FF2FF4"/>
    <w:rsid w:val="00FF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5455BF"/>
  <w15:docId w15:val="{3371C4B2-ABC8-4707-9ABF-C6F5A942F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0B5294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0B5294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17406D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04040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0B5294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17406D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0B5294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55CBC"/>
    <w:rPr>
      <w:rFonts w:asciiTheme="majorHAnsi" w:eastAsiaTheme="majorEastAsia" w:hAnsiTheme="majorHAnsi" w:cstheme="majorBidi"/>
      <w:b/>
      <w:bCs/>
      <w:caps/>
      <w:color w:val="00000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0B5294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0B5294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00000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pPr>
        <w:wordWrap/>
        <w:jc w:val="left"/>
      </w:pPr>
      <w:rPr>
        <w:b/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0B5294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0B5294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00000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F49100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DA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DA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paragraph" w:styleId="ListParagraph">
    <w:name w:val="List Paragraph"/>
    <w:basedOn w:val="Normal"/>
    <w:uiPriority w:val="34"/>
    <w:semiHidden/>
    <w:qFormat/>
    <w:rsid w:val="005261F7"/>
    <w:pPr>
      <w:ind w:left="720"/>
    </w:pPr>
  </w:style>
  <w:style w:type="paragraph" w:styleId="Bibliography">
    <w:name w:val="Bibliography"/>
    <w:basedOn w:val="Normal"/>
    <w:next w:val="Normal"/>
    <w:uiPriority w:val="37"/>
    <w:unhideWhenUsed/>
    <w:rsid w:val="004D02B9"/>
  </w:style>
  <w:style w:type="character" w:styleId="UnresolvedMention">
    <w:name w:val="Unresolved Mention"/>
    <w:basedOn w:val="DefaultParagraphFont"/>
    <w:uiPriority w:val="99"/>
    <w:semiHidden/>
    <w:unhideWhenUsed/>
    <w:rsid w:val="00E05F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23AA"/>
    <w:rPr>
      <w:color w:val="85DFD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34C4E"/>
  </w:style>
  <w:style w:type="character" w:styleId="HTMLCode">
    <w:name w:val="HTML Code"/>
    <w:basedOn w:val="DefaultParagraphFont"/>
    <w:uiPriority w:val="99"/>
    <w:semiHidden/>
    <w:unhideWhenUsed/>
    <w:rsid w:val="00E80D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lux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Lea23</b:Tag>
    <b:SourceType>InternetSite</b:SourceType>
    <b:Guid>{C3C3BE92-3070-4E1F-8541-AC87F8E9BE47}</b:Guid>
    <b:Title>Learner Lab</b:Title>
    <b:Year>2023</b:Year>
    <b:InternetSiteTitle>https://awsacademy.instructure.com/</b:InternetSiteTitle>
    <b:RefOrder>1</b:RefOrder>
  </b:Source>
  <b:Source>
    <b:Tag>LuL23</b:Tag>
    <b:SourceType>ElectronicSource</b:SourceType>
    <b:Guid>{86C87726-8752-445C-81FD-65BE0889E3CA}</b:Guid>
    <b:Title>Lectures and Slides, CLO835_Portable Technologies in cloud</b:Title>
    <b:Year>2023</b:Year>
    <b:Month>Summer</b:Month>
    <b:Author>
      <b:Author>
        <b:NameList>
          <b:Person>
            <b:Last>Geiman</b:Last>
            <b:First>Irina</b:First>
          </b:Person>
        </b:NameList>
      </b:Author>
    </b:Author>
    <b:City>Seneca Newham Campus</b:City>
    <b:StateProvince>North York</b:StateProvince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8C6CFF-FBBE-4118-ADFC-B00DE10DE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255</TotalTime>
  <Pages>1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Niluxsi Vibishanan</dc:creator>
  <cp:keywords/>
  <cp:lastModifiedBy>Niluxsi Puvanenthiran</cp:lastModifiedBy>
  <cp:revision>8</cp:revision>
  <cp:lastPrinted>2023-07-18T03:36:00Z</cp:lastPrinted>
  <dcterms:created xsi:type="dcterms:W3CDTF">2023-07-16T05:20:00Z</dcterms:created>
  <dcterms:modified xsi:type="dcterms:W3CDTF">2023-07-18T03:40:00Z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5f4791d42173f39ab76420671c3187a87edb4311a2a293fe2f17405b142999da</vt:lpwstr>
  </property>
</Properties>
</file>