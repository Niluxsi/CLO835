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1C025" w14:textId="1B605D19" w:rsidR="001E59F3" w:rsidRDefault="00CA1CAB" w:rsidP="00A91D75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013D0713" wp14:editId="5AE04B71">
                <wp:simplePos x="0" y="0"/>
                <wp:positionH relativeFrom="page">
                  <wp:align>left</wp:align>
                </wp:positionH>
                <wp:positionV relativeFrom="page">
                  <wp:posOffset>662940</wp:posOffset>
                </wp:positionV>
                <wp:extent cx="4991100" cy="371856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371856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EF415D7" id="Rectangle 2" o:spid="_x0000_s1026" alt="colored rectangle" style="position:absolute;margin-left:0;margin-top:52.2pt;width:393pt;height:292.8pt;z-index:-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" fillcolor="#0f6fc6 [3204]" stroked="f" strokeweight="2pt">
                <w10:wrap anchorx="page"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1A0B9EC" wp14:editId="27F0F719">
            <wp:simplePos x="0" y="0"/>
            <wp:positionH relativeFrom="margin">
              <wp:posOffset>-182245</wp:posOffset>
            </wp:positionH>
            <wp:positionV relativeFrom="paragraph">
              <wp:posOffset>655320</wp:posOffset>
            </wp:positionV>
            <wp:extent cx="4998720" cy="37490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3A0">
        <w:rPr>
          <w:noProof/>
        </w:rPr>
        <w:drawing>
          <wp:anchor distT="0" distB="0" distL="114300" distR="114300" simplePos="0" relativeHeight="251661312" behindDoc="0" locked="0" layoutInCell="1" allowOverlap="1" wp14:anchorId="4D24FD9A" wp14:editId="6AAAF2B2">
            <wp:simplePos x="0" y="0"/>
            <wp:positionH relativeFrom="column">
              <wp:posOffset>5577205</wp:posOffset>
            </wp:positionH>
            <wp:positionV relativeFrom="paragraph">
              <wp:posOffset>-342900</wp:posOffset>
            </wp:positionV>
            <wp:extent cx="1189973" cy="381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/>
                    <a:srcRect l="9600" t="37689" r="9333" b="36355"/>
                    <a:stretch/>
                  </pic:blipFill>
                  <pic:spPr bwMode="auto">
                    <a:xfrm>
                      <a:off x="0" y="0"/>
                      <a:ext cx="1189973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25972924"/>
      <w:bookmarkEnd w:id="0"/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14:paraId="5B7E9D49" w14:textId="77777777" w:rsidTr="00A91D75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ACFD4F" w14:textId="5354E147" w:rsidR="00A91D75" w:rsidRPr="001E59F3" w:rsidRDefault="00C6323A" w:rsidP="00A91D75">
            <w:pPr>
              <w:pStyle w:val="Title"/>
              <w:framePr w:hSpace="0" w:wrap="auto" w:vAnchor="margin" w:xAlign="left" w:yAlign="inli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02B8E9E" wp14:editId="4684321C">
                      <wp:simplePos x="0" y="0"/>
                      <wp:positionH relativeFrom="column">
                        <wp:posOffset>-718185</wp:posOffset>
                      </wp:positionH>
                      <wp:positionV relativeFrom="page">
                        <wp:posOffset>-99060</wp:posOffset>
                      </wp:positionV>
                      <wp:extent cx="5181600" cy="929640"/>
                      <wp:effectExtent l="0" t="0" r="0" b="3810"/>
                      <wp:wrapNone/>
                      <wp:docPr id="4" name="Rectangle: Single Corner Snipped 4" descr="colored rectang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181600" cy="92964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58E15B10" id="Rectangle: Single Corner Snipped 4" o:spid="_x0000_s1026" alt="colored rectangle" style="position:absolute;margin-left:-56.55pt;margin-top:-7.8pt;width:408pt;height:73.2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5181600,929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" path="m,l4737055,r444545,444545l5181600,929640,,929640,,xe" fillcolor="#17406d [3215]" stroked="f">
                      <v:path arrowok="t" o:connecttype="custom" o:connectlocs="0,0;4737055,0;5181600,444545;5181600,929640;0,929640;0,0" o:connectangles="0,0,0,0,0,0"/>
                      <w10:wrap anchory="page"/>
                    </v:shape>
                  </w:pict>
                </mc:Fallback>
              </mc:AlternateContent>
            </w:r>
            <w:r w:rsidR="00B31004">
              <w:t>Lab</w:t>
            </w:r>
            <w:r w:rsidR="001979DE">
              <w:t xml:space="preserve"> </w:t>
            </w:r>
            <w:r w:rsidR="00652556">
              <w:t>5</w:t>
            </w:r>
          </w:p>
        </w:tc>
      </w:tr>
    </w:tbl>
    <w:tbl>
      <w:tblPr>
        <w:tblpPr w:leftFromText="180" w:rightFromText="180" w:vertAnchor="text" w:tblpX="-80" w:tblpY="11853"/>
        <w:tblW w:w="10008" w:type="dxa"/>
        <w:tblBorders>
          <w:insideH w:val="single" w:sz="24" w:space="0" w:color="00000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6"/>
        <w:gridCol w:w="6"/>
        <w:gridCol w:w="6"/>
      </w:tblGrid>
      <w:tr w:rsidR="00154D3B" w14:paraId="74203EF5" w14:textId="77777777" w:rsidTr="003C1B4B">
        <w:trPr>
          <w:trHeight w:val="358"/>
        </w:trPr>
        <w:tc>
          <w:tcPr>
            <w:tcW w:w="9996" w:type="dxa"/>
          </w:tcPr>
          <w:p w14:paraId="2364CE57" w14:textId="77777777" w:rsidR="00A91D75" w:rsidRDefault="00A91D75" w:rsidP="00A91D75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F1742B5" wp14:editId="742D19F1">
                      <wp:extent cx="5128260" cy="335280"/>
                      <wp:effectExtent l="0" t="0" r="0" b="762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28260" cy="3352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C91EF8" w14:textId="0FFE099D" w:rsidR="00A91D75" w:rsidRPr="003C1B4B" w:rsidRDefault="001979DE" w:rsidP="00A91D75">
                                  <w:pPr>
                                    <w:pStyle w:val="Subtitle"/>
                                    <w:rPr>
                                      <w:i/>
                                      <w:iCs/>
                                      <w:lang w:val="en-CA"/>
                                    </w:rPr>
                                  </w:pPr>
                                  <w:r>
                                    <w:rPr>
                                      <w:lang w:val="en-CA"/>
                                    </w:rPr>
                                    <w:t>Portable Technologies in Cloud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F1742B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6" type="#_x0000_t202" style="width:403.8pt;height:2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" filled="f" stroked="f" strokeweight=".5pt">
                      <v:textbox inset=",,,0">
                        <w:txbxContent>
                          <w:p w14:paraId="39C91EF8" w14:textId="0FFE099D" w:rsidR="00A91D75" w:rsidRPr="003C1B4B" w:rsidRDefault="001979DE" w:rsidP="00A91D75">
                            <w:pPr>
                              <w:pStyle w:val="Subtitle"/>
                              <w:rPr>
                                <w:i/>
                                <w:iCs/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Portable Technologies in Cloud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6D4CAAC2" w14:textId="77777777" w:rsidR="00A91D75" w:rsidRDefault="00A91D75" w:rsidP="00A91D75"/>
        </w:tc>
        <w:tc>
          <w:tcPr>
            <w:tcW w:w="6" w:type="dxa"/>
            <w:vAlign w:val="bottom"/>
          </w:tcPr>
          <w:p w14:paraId="313FB56F" w14:textId="77777777" w:rsidR="00A91D75" w:rsidRDefault="00A91D75" w:rsidP="00A91D75">
            <w:pPr>
              <w:jc w:val="right"/>
            </w:pPr>
          </w:p>
        </w:tc>
      </w:tr>
      <w:tr w:rsidR="00154D3B" w14:paraId="0D2328A1" w14:textId="77777777" w:rsidTr="003C1B4B">
        <w:trPr>
          <w:trHeight w:val="1197"/>
        </w:trPr>
        <w:tc>
          <w:tcPr>
            <w:tcW w:w="9996" w:type="dxa"/>
          </w:tcPr>
          <w:p w14:paraId="141C42D4" w14:textId="637D29DE" w:rsidR="00A91D75" w:rsidRDefault="00A91D75" w:rsidP="00A91D75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19226B7" wp14:editId="2EB67100">
                      <wp:extent cx="6348047" cy="712099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48047" cy="71209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64CEEB" w14:textId="7EAE8CCF" w:rsidR="00803106" w:rsidRDefault="00154D3B" w:rsidP="00A91D75">
                                  <w:r w:rsidRPr="00843684">
                                    <w:rPr>
                                      <w:b/>
                                      <w:bCs/>
                                      <w:noProof/>
                                      <w:sz w:val="32"/>
                                      <w:szCs w:val="28"/>
                                    </w:rPr>
                                    <w:t xml:space="preserve">Professor: </w:t>
                                  </w:r>
                                  <w:r w:rsidR="001979DE">
                                    <w:rPr>
                                      <w:b/>
                                      <w:bCs/>
                                      <w:noProof/>
                                      <w:sz w:val="32"/>
                                      <w:szCs w:val="28"/>
                                    </w:rPr>
                                    <w:t>Irina Geiman</w:t>
                                  </w:r>
                                  <w:r w:rsidR="00CA1CAB">
                                    <w:rPr>
                                      <w:b/>
                                      <w:bCs/>
                                      <w:noProof/>
                                      <w:sz w:val="32"/>
                                      <w:szCs w:val="28"/>
                                    </w:rP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 w:rsidR="008E3E51">
                                    <w:t>Name: Niluxsi Puvanenthiran</w:t>
                                  </w:r>
                                </w:p>
                                <w:p w14:paraId="3E269D90" w14:textId="3D5F79A0" w:rsidR="00A91D75" w:rsidRPr="00A91D75" w:rsidRDefault="00685619" w:rsidP="00A91D75">
                                  <w:r>
                                    <w:t xml:space="preserve">CODE: </w:t>
                                  </w:r>
                                  <w:r w:rsidR="001979DE">
                                    <w:t>CLO835</w:t>
                                  </w:r>
                                  <w:r w:rsidR="00CA1CAB">
                                    <w:tab/>
                                  </w:r>
                                  <w:r w:rsidR="00154D3B">
                                    <w:tab/>
                                  </w:r>
                                  <w:r w:rsidR="00154D3B">
                                    <w:tab/>
                                  </w:r>
                                  <w:r w:rsidR="00154D3B">
                                    <w:tab/>
                                  </w:r>
                                  <w:r w:rsidR="00154D3B">
                                    <w:tab/>
                                  </w:r>
                                  <w:r w:rsidR="00154D3B">
                                    <w:tab/>
                                  </w:r>
                                  <w:r w:rsidR="00154D3B">
                                    <w:tab/>
                                  </w:r>
                                  <w:r w:rsidR="008E3E51">
                                    <w:t xml:space="preserve">Student Number: </w:t>
                                  </w:r>
                                  <w:r w:rsidRPr="00685619">
                                    <w:t>119163228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19226B7" id="Text Box 7" o:spid="_x0000_s1027" type="#_x0000_t202" style="width:499.85pt;height:5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" filled="f" stroked="f" strokeweight=".5pt">
                      <v:textbox>
                        <w:txbxContent>
                          <w:p w14:paraId="2F64CEEB" w14:textId="7EAE8CCF" w:rsidR="00803106" w:rsidRDefault="00154D3B" w:rsidP="00A91D75">
                            <w:r w:rsidRPr="00843684">
                              <w:rPr>
                                <w:b/>
                                <w:bCs/>
                                <w:noProof/>
                                <w:sz w:val="32"/>
                                <w:szCs w:val="28"/>
                              </w:rPr>
                              <w:t xml:space="preserve">Professor: </w:t>
                            </w:r>
                            <w:r w:rsidR="001979DE">
                              <w:rPr>
                                <w:b/>
                                <w:bCs/>
                                <w:noProof/>
                                <w:sz w:val="32"/>
                                <w:szCs w:val="28"/>
                              </w:rPr>
                              <w:t>Irina Geiman</w:t>
                            </w:r>
                            <w:r w:rsidR="00CA1CAB">
                              <w:rPr>
                                <w:b/>
                                <w:bCs/>
                                <w:noProof/>
                                <w:sz w:val="32"/>
                                <w:szCs w:val="28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8E3E51">
                              <w:t>Name: Niluxsi Puvanenthiran</w:t>
                            </w:r>
                          </w:p>
                          <w:p w14:paraId="3E269D90" w14:textId="3D5F79A0" w:rsidR="00A91D75" w:rsidRPr="00A91D75" w:rsidRDefault="00685619" w:rsidP="00A91D75">
                            <w:r>
                              <w:t xml:space="preserve">CODE: </w:t>
                            </w:r>
                            <w:r w:rsidR="001979DE">
                              <w:t>CLO835</w:t>
                            </w:r>
                            <w:r w:rsidR="00CA1CAB">
                              <w:tab/>
                            </w:r>
                            <w:r w:rsidR="00154D3B">
                              <w:tab/>
                            </w:r>
                            <w:r w:rsidR="00154D3B">
                              <w:tab/>
                            </w:r>
                            <w:r w:rsidR="00154D3B">
                              <w:tab/>
                            </w:r>
                            <w:r w:rsidR="00154D3B">
                              <w:tab/>
                            </w:r>
                            <w:r w:rsidR="00154D3B">
                              <w:tab/>
                            </w:r>
                            <w:r w:rsidR="00154D3B">
                              <w:tab/>
                            </w:r>
                            <w:r w:rsidR="008E3E51">
                              <w:t xml:space="preserve">Student Number: </w:t>
                            </w:r>
                            <w:r w:rsidRPr="00685619">
                              <w:t>119163228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154D3B">
              <w:t xml:space="preserve"> </w:t>
            </w:r>
          </w:p>
        </w:tc>
        <w:tc>
          <w:tcPr>
            <w:tcW w:w="6" w:type="dxa"/>
            <w:vAlign w:val="bottom"/>
          </w:tcPr>
          <w:p w14:paraId="1B3C8261" w14:textId="142CA318" w:rsidR="00A91D75" w:rsidRDefault="00A91D75" w:rsidP="00A91D75">
            <w:pPr>
              <w:rPr>
                <w:noProof/>
              </w:rPr>
            </w:pPr>
          </w:p>
        </w:tc>
        <w:tc>
          <w:tcPr>
            <w:tcW w:w="6" w:type="dxa"/>
            <w:vAlign w:val="bottom"/>
          </w:tcPr>
          <w:p w14:paraId="7B628206" w14:textId="68ADBDDE" w:rsidR="00A91D75" w:rsidRPr="00D967AC" w:rsidRDefault="00A91D75" w:rsidP="00A91D75">
            <w:pPr>
              <w:jc w:val="right"/>
              <w:rPr>
                <w:noProof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10876558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B34548" w14:textId="3DB9EA9C" w:rsidR="00F214A6" w:rsidRDefault="00F214A6">
          <w:pPr>
            <w:pStyle w:val="TOCHeading"/>
          </w:pPr>
          <w:r>
            <w:t>Contents</w:t>
          </w:r>
        </w:p>
        <w:p w14:paraId="2490FF41" w14:textId="57D168FE" w:rsidR="00635EA4" w:rsidRDefault="00F214A6">
          <w:pPr>
            <w:pStyle w:val="TOC1"/>
            <w:rPr>
              <w:rFonts w:eastAsiaTheme="minorEastAsia"/>
              <w:color w:val="auto"/>
              <w:kern w:val="2"/>
              <w:sz w:val="22"/>
              <w:szCs w:val="22"/>
              <w:lang w:val="en-CA"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140287" w:history="1">
            <w:r w:rsidR="00635EA4" w:rsidRPr="00EA7BC5">
              <w:rPr>
                <w:rStyle w:val="Hyperlink"/>
              </w:rPr>
              <w:t>WEEK 6 – Lab 5</w:t>
            </w:r>
            <w:r w:rsidR="00635EA4">
              <w:rPr>
                <w:webHidden/>
              </w:rPr>
              <w:tab/>
            </w:r>
            <w:r w:rsidR="00635EA4">
              <w:rPr>
                <w:webHidden/>
              </w:rPr>
              <w:fldChar w:fldCharType="begin"/>
            </w:r>
            <w:r w:rsidR="00635EA4">
              <w:rPr>
                <w:webHidden/>
              </w:rPr>
              <w:instrText xml:space="preserve"> PAGEREF _Toc139140287 \h </w:instrText>
            </w:r>
            <w:r w:rsidR="00635EA4">
              <w:rPr>
                <w:webHidden/>
              </w:rPr>
            </w:r>
            <w:r w:rsidR="00635EA4">
              <w:rPr>
                <w:webHidden/>
              </w:rPr>
              <w:fldChar w:fldCharType="separate"/>
            </w:r>
            <w:r w:rsidR="0011765D">
              <w:rPr>
                <w:webHidden/>
              </w:rPr>
              <w:t>4</w:t>
            </w:r>
            <w:r w:rsidR="00635EA4">
              <w:rPr>
                <w:webHidden/>
              </w:rPr>
              <w:fldChar w:fldCharType="end"/>
            </w:r>
          </w:hyperlink>
        </w:p>
        <w:p w14:paraId="699D2BD7" w14:textId="6FBFC6A9" w:rsidR="00635EA4" w:rsidRDefault="00635EA4">
          <w:pPr>
            <w:pStyle w:val="TOC2"/>
            <w:tabs>
              <w:tab w:val="right" w:leader="underscore" w:pos="9928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9140288" w:history="1">
            <w:r w:rsidRPr="00EA7BC5">
              <w:rPr>
                <w:rStyle w:val="Hyperlink"/>
                <w:noProof/>
              </w:rPr>
              <w:t>Workshop 1 – Deployment, Rollouts, Revisions and Rollbacks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_Toc139140288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76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7BF08" w14:textId="354D7A77" w:rsidR="00635EA4" w:rsidRDefault="00635EA4">
          <w:pPr>
            <w:pStyle w:val="TOC2"/>
            <w:tabs>
              <w:tab w:val="right" w:leader="underscore" w:pos="9928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9140289" w:history="1">
            <w:r w:rsidRPr="00EA7BC5">
              <w:rPr>
                <w:rStyle w:val="Hyperlink"/>
                <w:noProof/>
              </w:rPr>
              <w:t>Workshop 2 – Using Labels to Organize K8s 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_Toc139140289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765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86D46" w14:textId="1497926A" w:rsidR="00635EA4" w:rsidRDefault="00635EA4">
          <w:pPr>
            <w:pStyle w:val="TOC2"/>
            <w:tabs>
              <w:tab w:val="right" w:leader="underscore" w:pos="9928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9140290" w:history="1">
            <w:r w:rsidRPr="00EA7BC5">
              <w:rPr>
                <w:rStyle w:val="Hyperlink"/>
                <w:noProof/>
              </w:rPr>
              <w:t>Workshop 3 – Using K8s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_Toc139140290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765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4E853" w14:textId="341685DB" w:rsidR="00635EA4" w:rsidRDefault="00635EA4">
          <w:pPr>
            <w:pStyle w:val="TOC2"/>
            <w:tabs>
              <w:tab w:val="right" w:leader="underscore" w:pos="9928"/>
            </w:tabs>
            <w:rPr>
              <w:rFonts w:eastAsiaTheme="minorEastAsia"/>
              <w:noProof/>
              <w:color w:val="auto"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9140291" w:history="1">
            <w:r w:rsidRPr="00EA7BC5">
              <w:rPr>
                <w:rStyle w:val="Hyperlink"/>
                <w:noProof/>
              </w:rPr>
              <w:t>Workshop 4 – DNS in K8s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_Toc139140291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765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1A672" w14:textId="016DB852" w:rsidR="00635EA4" w:rsidRDefault="00635EA4">
          <w:pPr>
            <w:pStyle w:val="TOC1"/>
            <w:rPr>
              <w:rFonts w:eastAsiaTheme="minorEastAsia"/>
              <w:color w:val="auto"/>
              <w:kern w:val="2"/>
              <w:sz w:val="22"/>
              <w:szCs w:val="22"/>
              <w:lang w:val="en-CA" w:eastAsia="en-CA"/>
              <w14:ligatures w14:val="standardContextual"/>
            </w:rPr>
          </w:pPr>
          <w:hyperlink w:anchor="_Toc139140292" w:history="1">
            <w:r w:rsidRPr="00EA7BC5">
              <w:rPr>
                <w:rStyle w:val="Hyperlink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_Toc139140292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1765D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7758C88" w14:textId="23CB4BA4" w:rsidR="00F214A6" w:rsidRDefault="00F214A6">
          <w:r>
            <w:rPr>
              <w:b/>
              <w:bCs/>
              <w:noProof/>
            </w:rPr>
            <w:fldChar w:fldCharType="end"/>
          </w:r>
        </w:p>
      </w:sdtContent>
    </w:sdt>
    <w:p w14:paraId="7B0239F6" w14:textId="77777777" w:rsidR="007F6F52" w:rsidRDefault="007F6F52">
      <w:pPr>
        <w:pStyle w:val="TableofFigures"/>
        <w:tabs>
          <w:tab w:val="right" w:leader="dot" w:pos="9928"/>
        </w:tabs>
      </w:pPr>
    </w:p>
    <w:p w14:paraId="240CAF57" w14:textId="77777777" w:rsidR="007F6F52" w:rsidRDefault="007F6F52">
      <w:pPr>
        <w:pStyle w:val="TableofFigures"/>
        <w:tabs>
          <w:tab w:val="right" w:leader="dot" w:pos="9928"/>
        </w:tabs>
      </w:pPr>
    </w:p>
    <w:p w14:paraId="6D1CAF04" w14:textId="77777777" w:rsidR="007F6F52" w:rsidRDefault="007F6F52">
      <w:pPr>
        <w:pStyle w:val="TableofFigures"/>
        <w:tabs>
          <w:tab w:val="right" w:leader="dot" w:pos="9928"/>
        </w:tabs>
      </w:pPr>
    </w:p>
    <w:p w14:paraId="7DA8A201" w14:textId="77777777" w:rsidR="00635EA4" w:rsidRDefault="00635EA4" w:rsidP="00635EA4"/>
    <w:p w14:paraId="6B8B6C88" w14:textId="77777777" w:rsidR="00635EA4" w:rsidRDefault="00635EA4" w:rsidP="00635EA4"/>
    <w:p w14:paraId="5D6860CB" w14:textId="77777777" w:rsidR="00635EA4" w:rsidRDefault="00635EA4" w:rsidP="00635EA4"/>
    <w:p w14:paraId="70452B1D" w14:textId="77777777" w:rsidR="00635EA4" w:rsidRDefault="00635EA4" w:rsidP="00635EA4"/>
    <w:p w14:paraId="4C386600" w14:textId="77777777" w:rsidR="00635EA4" w:rsidRDefault="00635EA4" w:rsidP="00635EA4"/>
    <w:p w14:paraId="6D420DA9" w14:textId="77777777" w:rsidR="00635EA4" w:rsidRDefault="00635EA4" w:rsidP="00635EA4"/>
    <w:p w14:paraId="684CF5F3" w14:textId="77777777" w:rsidR="00635EA4" w:rsidRDefault="00635EA4" w:rsidP="00635EA4"/>
    <w:p w14:paraId="4FB7DAE7" w14:textId="77777777" w:rsidR="00635EA4" w:rsidRDefault="00635EA4" w:rsidP="00635EA4"/>
    <w:p w14:paraId="7FA091AE" w14:textId="77777777" w:rsidR="00635EA4" w:rsidRDefault="00635EA4" w:rsidP="00635EA4"/>
    <w:p w14:paraId="34B26F15" w14:textId="77777777" w:rsidR="00635EA4" w:rsidRDefault="00635EA4" w:rsidP="00635EA4"/>
    <w:p w14:paraId="3C19BFAC" w14:textId="77777777" w:rsidR="00635EA4" w:rsidRDefault="00635EA4" w:rsidP="00635EA4"/>
    <w:p w14:paraId="66F03AC3" w14:textId="77777777" w:rsidR="00635EA4" w:rsidRDefault="00635EA4" w:rsidP="00635EA4"/>
    <w:p w14:paraId="2EFD712E" w14:textId="77777777" w:rsidR="00635EA4" w:rsidRDefault="00635EA4" w:rsidP="00635EA4"/>
    <w:p w14:paraId="2FFB1140" w14:textId="77777777" w:rsidR="00635EA4" w:rsidRDefault="00635EA4" w:rsidP="00635EA4"/>
    <w:p w14:paraId="7A82EE5D" w14:textId="77777777" w:rsidR="00635EA4" w:rsidRDefault="00635EA4" w:rsidP="00635EA4"/>
    <w:p w14:paraId="60F84112" w14:textId="77777777" w:rsidR="00635EA4" w:rsidRDefault="00635EA4" w:rsidP="00635EA4"/>
    <w:p w14:paraId="2AE6C397" w14:textId="77777777" w:rsidR="00635EA4" w:rsidRDefault="00635EA4" w:rsidP="00635EA4"/>
    <w:p w14:paraId="42366EE7" w14:textId="77777777" w:rsidR="00635EA4" w:rsidRDefault="00635EA4" w:rsidP="00635EA4"/>
    <w:p w14:paraId="42529C30" w14:textId="77777777" w:rsidR="00635EA4" w:rsidRDefault="00635EA4" w:rsidP="00635EA4"/>
    <w:p w14:paraId="5DB6BFB9" w14:textId="77777777" w:rsidR="00635EA4" w:rsidRDefault="00635EA4" w:rsidP="00635EA4"/>
    <w:p w14:paraId="02EE5011" w14:textId="77777777" w:rsidR="00635EA4" w:rsidRDefault="00635EA4" w:rsidP="00635EA4"/>
    <w:p w14:paraId="5C430943" w14:textId="77777777" w:rsidR="007F6F52" w:rsidRDefault="007F6F52">
      <w:pPr>
        <w:pStyle w:val="TableofFigures"/>
        <w:tabs>
          <w:tab w:val="right" w:leader="dot" w:pos="9928"/>
        </w:tabs>
      </w:pPr>
    </w:p>
    <w:p w14:paraId="582F72A5" w14:textId="4D3D6D67" w:rsidR="00635EA4" w:rsidRPr="00635EA4" w:rsidRDefault="004F62E7" w:rsidP="00635EA4">
      <w:pPr>
        <w:pStyle w:val="TableofFigures"/>
        <w:tabs>
          <w:tab w:val="right" w:leader="dot" w:pos="9928"/>
        </w:tabs>
        <w:spacing w:line="240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r w:rsidRPr="00635EA4">
        <w:rPr>
          <w:sz w:val="22"/>
          <w:szCs w:val="18"/>
        </w:rPr>
        <w:lastRenderedPageBreak/>
        <w:fldChar w:fldCharType="begin"/>
      </w:r>
      <w:r w:rsidRPr="00635EA4">
        <w:rPr>
          <w:sz w:val="22"/>
          <w:szCs w:val="18"/>
        </w:rPr>
        <w:instrText xml:space="preserve"> TOC \h \z \c "Screenshot" </w:instrText>
      </w:r>
      <w:r w:rsidRPr="00635EA4">
        <w:rPr>
          <w:sz w:val="22"/>
          <w:szCs w:val="18"/>
        </w:rPr>
        <w:fldChar w:fldCharType="separate"/>
      </w:r>
      <w:hyperlink w:anchor="_Toc139140226" w:history="1">
        <w:r w:rsidR="00635EA4" w:rsidRPr="00635EA4">
          <w:rPr>
            <w:rStyle w:val="Hyperlink"/>
            <w:noProof/>
          </w:rPr>
          <w:t>Screenshot 1 Copied deployment file to the machine runnign kind K8s cluster</w:t>
        </w:r>
        <w:r w:rsidR="00635EA4" w:rsidRPr="00635EA4">
          <w:rPr>
            <w:noProof/>
            <w:webHidden/>
          </w:rPr>
          <w:tab/>
        </w:r>
        <w:r w:rsidR="00635EA4" w:rsidRPr="00635EA4">
          <w:rPr>
            <w:noProof/>
            <w:webHidden/>
          </w:rPr>
          <w:fldChar w:fldCharType="begin"/>
        </w:r>
        <w:r w:rsidR="00635EA4" w:rsidRPr="00635EA4">
          <w:rPr>
            <w:noProof/>
            <w:webHidden/>
          </w:rPr>
          <w:instrText xml:space="preserve"> PAGEREF _Toc139140226 \h </w:instrText>
        </w:r>
        <w:r w:rsidR="00635EA4" w:rsidRPr="00635EA4">
          <w:rPr>
            <w:noProof/>
            <w:webHidden/>
          </w:rPr>
        </w:r>
        <w:r w:rsidR="00635EA4"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4</w:t>
        </w:r>
        <w:r w:rsidR="00635EA4" w:rsidRPr="00635EA4">
          <w:rPr>
            <w:noProof/>
            <w:webHidden/>
          </w:rPr>
          <w:fldChar w:fldCharType="end"/>
        </w:r>
      </w:hyperlink>
    </w:p>
    <w:p w14:paraId="2F4E11DD" w14:textId="7B735DC1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27" w:history="1">
        <w:r w:rsidRPr="00635EA4">
          <w:rPr>
            <w:rStyle w:val="Hyperlink"/>
            <w:noProof/>
          </w:rPr>
          <w:t>Screenshot 2 Logged to instance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_Toc139140227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4</w:t>
        </w:r>
        <w:r w:rsidRPr="00635EA4">
          <w:rPr>
            <w:noProof/>
            <w:webHidden/>
          </w:rPr>
          <w:fldChar w:fldCharType="end"/>
        </w:r>
      </w:hyperlink>
    </w:p>
    <w:p w14:paraId="611010AB" w14:textId="2B1D9E44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28" w:history="1">
        <w:r w:rsidRPr="00635EA4">
          <w:rPr>
            <w:rStyle w:val="Hyperlink"/>
            <w:noProof/>
          </w:rPr>
          <w:t>Screenshot 3 working with deployment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_Toc139140228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5</w:t>
        </w:r>
        <w:r w:rsidRPr="00635EA4">
          <w:rPr>
            <w:noProof/>
            <w:webHidden/>
          </w:rPr>
          <w:fldChar w:fldCharType="end"/>
        </w:r>
      </w:hyperlink>
    </w:p>
    <w:p w14:paraId="405C519A" w14:textId="74D85936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29" w:history="1">
        <w:r w:rsidRPr="00635EA4">
          <w:rPr>
            <w:rStyle w:val="Hyperlink"/>
            <w:noProof/>
          </w:rPr>
          <w:t>Screenshot 4 Creating revisions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_Toc139140229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5</w:t>
        </w:r>
        <w:r w:rsidRPr="00635EA4">
          <w:rPr>
            <w:noProof/>
            <w:webHidden/>
          </w:rPr>
          <w:fldChar w:fldCharType="end"/>
        </w:r>
      </w:hyperlink>
    </w:p>
    <w:p w14:paraId="30B366D9" w14:textId="72651F83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30" w:history="1">
        <w:r w:rsidRPr="00635EA4">
          <w:rPr>
            <w:rStyle w:val="Hyperlink"/>
            <w:noProof/>
          </w:rPr>
          <w:t>Screenshot 5 edit deployment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_Toc139140230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6</w:t>
        </w:r>
        <w:r w:rsidRPr="00635EA4">
          <w:rPr>
            <w:noProof/>
            <w:webHidden/>
          </w:rPr>
          <w:fldChar w:fldCharType="end"/>
        </w:r>
      </w:hyperlink>
    </w:p>
    <w:p w14:paraId="6D7D6DDE" w14:textId="677939F9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31" w:history="1">
        <w:r w:rsidRPr="00635EA4">
          <w:rPr>
            <w:rStyle w:val="Hyperlink"/>
            <w:noProof/>
          </w:rPr>
          <w:t>Screenshot 6 nginx successfully rolled out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_Toc139140231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6</w:t>
        </w:r>
        <w:r w:rsidRPr="00635EA4">
          <w:rPr>
            <w:noProof/>
            <w:webHidden/>
          </w:rPr>
          <w:fldChar w:fldCharType="end"/>
        </w:r>
      </w:hyperlink>
    </w:p>
    <w:p w14:paraId="7FECD215" w14:textId="34BBC22B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32" w:history="1">
        <w:r w:rsidRPr="00635EA4">
          <w:rPr>
            <w:rStyle w:val="Hyperlink"/>
            <w:noProof/>
          </w:rPr>
          <w:t>Screenshot 7 edit deployment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_Toc139140232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6</w:t>
        </w:r>
        <w:r w:rsidRPr="00635EA4">
          <w:rPr>
            <w:noProof/>
            <w:webHidden/>
          </w:rPr>
          <w:fldChar w:fldCharType="end"/>
        </w:r>
      </w:hyperlink>
    </w:p>
    <w:p w14:paraId="3B447A52" w14:textId="0FB78AC3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33" w:history="1">
        <w:r w:rsidRPr="00635EA4">
          <w:rPr>
            <w:rStyle w:val="Hyperlink"/>
            <w:noProof/>
          </w:rPr>
          <w:t>Screenshot 8 updated deployment manifest from point to non-exixtent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_Toc139140233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6</w:t>
        </w:r>
        <w:r w:rsidRPr="00635EA4">
          <w:rPr>
            <w:noProof/>
            <w:webHidden/>
          </w:rPr>
          <w:fldChar w:fldCharType="end"/>
        </w:r>
      </w:hyperlink>
    </w:p>
    <w:p w14:paraId="4D157E05" w14:textId="7FFA2F5D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34" w:history="1">
        <w:r w:rsidRPr="00635EA4">
          <w:rPr>
            <w:rStyle w:val="Hyperlink"/>
            <w:noProof/>
          </w:rPr>
          <w:t>Screenshot 9 pods replaced with new version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_Toc139140234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7</w:t>
        </w:r>
        <w:r w:rsidRPr="00635EA4">
          <w:rPr>
            <w:noProof/>
            <w:webHidden/>
          </w:rPr>
          <w:fldChar w:fldCharType="end"/>
        </w:r>
      </w:hyperlink>
    </w:p>
    <w:p w14:paraId="4C9064AD" w14:textId="31E8747E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35" w:history="1">
        <w:r w:rsidRPr="00635EA4">
          <w:rPr>
            <w:rStyle w:val="Hyperlink"/>
            <w:noProof/>
          </w:rPr>
          <w:t>Screenshot 10 pods didnt terminated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_Toc139140235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7</w:t>
        </w:r>
        <w:r w:rsidRPr="00635EA4">
          <w:rPr>
            <w:noProof/>
            <w:webHidden/>
          </w:rPr>
          <w:fldChar w:fldCharType="end"/>
        </w:r>
      </w:hyperlink>
    </w:p>
    <w:p w14:paraId="5A731909" w14:textId="02A31216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36" w:history="1">
        <w:r w:rsidRPr="00635EA4">
          <w:rPr>
            <w:rStyle w:val="Hyperlink"/>
            <w:noProof/>
          </w:rPr>
          <w:t>Screenshot 11 Assigning labels to pods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_Toc139140236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7</w:t>
        </w:r>
        <w:r w:rsidRPr="00635EA4">
          <w:rPr>
            <w:noProof/>
            <w:webHidden/>
          </w:rPr>
          <w:fldChar w:fldCharType="end"/>
        </w:r>
      </w:hyperlink>
    </w:p>
    <w:p w14:paraId="0C946675" w14:textId="31A60E97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37" w:history="1">
        <w:r w:rsidRPr="00635EA4">
          <w:rPr>
            <w:rStyle w:val="Hyperlink"/>
            <w:noProof/>
          </w:rPr>
          <w:t>Screenshot 12 using labels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_Toc139140237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7</w:t>
        </w:r>
        <w:r w:rsidRPr="00635EA4">
          <w:rPr>
            <w:noProof/>
            <w:webHidden/>
          </w:rPr>
          <w:fldChar w:fldCharType="end"/>
        </w:r>
      </w:hyperlink>
    </w:p>
    <w:p w14:paraId="342B5778" w14:textId="418486D6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38" w:history="1">
        <w:r w:rsidRPr="00635EA4">
          <w:rPr>
            <w:rStyle w:val="Hyperlink"/>
            <w:noProof/>
          </w:rPr>
          <w:t>Screenshot 13 Copied all deployment files to EC2 with kind cluster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_Toc139140238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8</w:t>
        </w:r>
        <w:r w:rsidRPr="00635EA4">
          <w:rPr>
            <w:noProof/>
            <w:webHidden/>
          </w:rPr>
          <w:fldChar w:fldCharType="end"/>
        </w:r>
      </w:hyperlink>
    </w:p>
    <w:p w14:paraId="7DC75C93" w14:textId="65ED4AD6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39" w:history="1">
        <w:r w:rsidRPr="00635EA4">
          <w:rPr>
            <w:rStyle w:val="Hyperlink"/>
            <w:noProof/>
          </w:rPr>
          <w:t>Screenshot 14 logged in to ec2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_Toc139140239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8</w:t>
        </w:r>
        <w:r w:rsidRPr="00635EA4">
          <w:rPr>
            <w:noProof/>
            <w:webHidden/>
          </w:rPr>
          <w:fldChar w:fldCharType="end"/>
        </w:r>
      </w:hyperlink>
    </w:p>
    <w:p w14:paraId="64376644" w14:textId="140DCA5F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40" w:history="1">
        <w:r w:rsidRPr="00635EA4">
          <w:rPr>
            <w:rStyle w:val="Hyperlink"/>
            <w:noProof/>
          </w:rPr>
          <w:t>Screenshot 15 name space created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_Toc139140240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8</w:t>
        </w:r>
        <w:r w:rsidRPr="00635EA4">
          <w:rPr>
            <w:noProof/>
            <w:webHidden/>
          </w:rPr>
          <w:fldChar w:fldCharType="end"/>
        </w:r>
      </w:hyperlink>
    </w:p>
    <w:p w14:paraId="3C5B2A13" w14:textId="1682278D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41" w:history="1">
        <w:r w:rsidRPr="00635EA4">
          <w:rPr>
            <w:rStyle w:val="Hyperlink"/>
            <w:noProof/>
          </w:rPr>
          <w:t>Screenshot 16 deployed Mongo DB and verified the deployment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_Toc139140241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9</w:t>
        </w:r>
        <w:r w:rsidRPr="00635EA4">
          <w:rPr>
            <w:noProof/>
            <w:webHidden/>
          </w:rPr>
          <w:fldChar w:fldCharType="end"/>
        </w:r>
      </w:hyperlink>
    </w:p>
    <w:p w14:paraId="1069FFE9" w14:textId="58A8BEE7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42" w:history="1">
        <w:r w:rsidRPr="00635EA4">
          <w:rPr>
            <w:rStyle w:val="Hyperlink"/>
            <w:noProof/>
          </w:rPr>
          <w:t>Screenshot 17 created service to expose mongo DB to internal clusters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_Toc139140242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9</w:t>
        </w:r>
        <w:r w:rsidRPr="00635EA4">
          <w:rPr>
            <w:noProof/>
            <w:webHidden/>
          </w:rPr>
          <w:fldChar w:fldCharType="end"/>
        </w:r>
      </w:hyperlink>
    </w:p>
    <w:p w14:paraId="4D8B3B6D" w14:textId="7DC35FE2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43" w:history="1">
        <w:r w:rsidRPr="00635EA4">
          <w:rPr>
            <w:rStyle w:val="Hyperlink"/>
            <w:noProof/>
          </w:rPr>
          <w:t>Screenshot 18 examined service end points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_Toc139140243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10</w:t>
        </w:r>
        <w:r w:rsidRPr="00635EA4">
          <w:rPr>
            <w:noProof/>
            <w:webHidden/>
          </w:rPr>
          <w:fldChar w:fldCharType="end"/>
        </w:r>
      </w:hyperlink>
    </w:p>
    <w:p w14:paraId="71739DC2" w14:textId="491AE76F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44" w:history="1">
        <w:r w:rsidRPr="00635EA4">
          <w:rPr>
            <w:rStyle w:val="Hyperlink"/>
            <w:noProof/>
          </w:rPr>
          <w:t>Screenshot 19service to expose is created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_Toc139140244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10</w:t>
        </w:r>
        <w:r w:rsidRPr="00635EA4">
          <w:rPr>
            <w:noProof/>
            <w:webHidden/>
          </w:rPr>
          <w:fldChar w:fldCharType="end"/>
        </w:r>
      </w:hyperlink>
    </w:p>
    <w:p w14:paraId="7B782185" w14:textId="6F0CBCC0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45" w:history="1">
        <w:r w:rsidRPr="00635EA4">
          <w:rPr>
            <w:rStyle w:val="Hyperlink"/>
            <w:noProof/>
          </w:rPr>
          <w:t>Screenshot 20 created service is verified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_Toc139140245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11</w:t>
        </w:r>
        <w:r w:rsidRPr="00635EA4">
          <w:rPr>
            <w:noProof/>
            <w:webHidden/>
          </w:rPr>
          <w:fldChar w:fldCharType="end"/>
        </w:r>
      </w:hyperlink>
    </w:p>
    <w:p w14:paraId="4AAAE9DF" w14:textId="04489EC7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46" w:history="1">
        <w:r w:rsidRPr="00635EA4">
          <w:rPr>
            <w:rStyle w:val="Hyperlink"/>
            <w:noProof/>
          </w:rPr>
          <w:t>Screenshot 21 forwarded local port 8080 to service port 80 with port-forward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_Toc139140246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11</w:t>
        </w:r>
        <w:r w:rsidRPr="00635EA4">
          <w:rPr>
            <w:noProof/>
            <w:webHidden/>
          </w:rPr>
          <w:fldChar w:fldCharType="end"/>
        </w:r>
      </w:hyperlink>
    </w:p>
    <w:p w14:paraId="19DAE1E9" w14:textId="27633AF4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47" w:history="1">
        <w:r w:rsidRPr="00635EA4">
          <w:rPr>
            <w:rStyle w:val="Hyperlink"/>
            <w:noProof/>
          </w:rPr>
          <w:t>Screenshot 22 verified the access to service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_Toc139140247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11</w:t>
        </w:r>
        <w:r w:rsidRPr="00635EA4">
          <w:rPr>
            <w:noProof/>
            <w:webHidden/>
          </w:rPr>
          <w:fldChar w:fldCharType="end"/>
        </w:r>
      </w:hyperlink>
    </w:p>
    <w:p w14:paraId="7D196F93" w14:textId="42A6B91A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48" w:history="1">
        <w:r w:rsidRPr="00635EA4">
          <w:rPr>
            <w:rStyle w:val="Hyperlink"/>
            <w:noProof/>
          </w:rPr>
          <w:t>Screenshot 23 Access to port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_Toc139140248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12</w:t>
        </w:r>
        <w:r w:rsidRPr="00635EA4">
          <w:rPr>
            <w:noProof/>
            <w:webHidden/>
          </w:rPr>
          <w:fldChar w:fldCharType="end"/>
        </w:r>
      </w:hyperlink>
    </w:p>
    <w:p w14:paraId="53DA42A0" w14:textId="5FE95BD8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49" w:history="1">
        <w:r w:rsidRPr="00635EA4">
          <w:rPr>
            <w:rStyle w:val="Hyperlink"/>
            <w:noProof/>
          </w:rPr>
          <w:t>Screenshot 24 Service type updated to nodeport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_Toc139140249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13</w:t>
        </w:r>
        <w:r w:rsidRPr="00635EA4">
          <w:rPr>
            <w:noProof/>
            <w:webHidden/>
          </w:rPr>
          <w:fldChar w:fldCharType="end"/>
        </w:r>
      </w:hyperlink>
    </w:p>
    <w:p w14:paraId="773AE770" w14:textId="2E821940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50" w:history="1">
        <w:r w:rsidRPr="00635EA4">
          <w:rPr>
            <w:rStyle w:val="Hyperlink"/>
            <w:noProof/>
          </w:rPr>
          <w:t>Screenshot 25 sg inbound rule modified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_Toc139140250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13</w:t>
        </w:r>
        <w:r w:rsidRPr="00635EA4">
          <w:rPr>
            <w:noProof/>
            <w:webHidden/>
          </w:rPr>
          <w:fldChar w:fldCharType="end"/>
        </w:r>
      </w:hyperlink>
    </w:p>
    <w:p w14:paraId="29CDA26F" w14:textId="7A81A119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51" w:history="1">
        <w:r w:rsidRPr="00635EA4">
          <w:rPr>
            <w:rStyle w:val="Hyperlink"/>
            <w:noProof/>
          </w:rPr>
          <w:t>Screenshot 26 connected guestbook application with NodePort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_Toc139140251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13</w:t>
        </w:r>
        <w:r w:rsidRPr="00635EA4">
          <w:rPr>
            <w:noProof/>
            <w:webHidden/>
          </w:rPr>
          <w:fldChar w:fldCharType="end"/>
        </w:r>
      </w:hyperlink>
    </w:p>
    <w:p w14:paraId="50DD41C8" w14:textId="6FAFC851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52" w:history="1">
        <w:r w:rsidRPr="00635EA4">
          <w:rPr>
            <w:rStyle w:val="Hyperlink"/>
            <w:noProof/>
          </w:rPr>
          <w:t>Screenshot 27 still able to connect after changing nodeport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_Toc139140252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14</w:t>
        </w:r>
        <w:r w:rsidRPr="00635EA4">
          <w:rPr>
            <w:noProof/>
            <w:webHidden/>
          </w:rPr>
          <w:fldChar w:fldCharType="end"/>
        </w:r>
      </w:hyperlink>
    </w:p>
    <w:p w14:paraId="53317E1B" w14:textId="59B5443E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53" w:history="1">
        <w:r w:rsidRPr="00635EA4">
          <w:rPr>
            <w:rStyle w:val="Hyperlink"/>
            <w:noProof/>
          </w:rPr>
          <w:t>Screenshot 28 Changed the sg rule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_Toc139140253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14</w:t>
        </w:r>
        <w:r w:rsidRPr="00635EA4">
          <w:rPr>
            <w:noProof/>
            <w:webHidden/>
          </w:rPr>
          <w:fldChar w:fldCharType="end"/>
        </w:r>
      </w:hyperlink>
    </w:p>
    <w:p w14:paraId="2CBFB397" w14:textId="3C6E3DA7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54" w:history="1">
        <w:r w:rsidRPr="00635EA4">
          <w:rPr>
            <w:rStyle w:val="Hyperlink"/>
            <w:noProof/>
          </w:rPr>
          <w:t>Screenshot 29 not successful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_Toc139140254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14</w:t>
        </w:r>
        <w:r w:rsidRPr="00635EA4">
          <w:rPr>
            <w:noProof/>
            <w:webHidden/>
          </w:rPr>
          <w:fldChar w:fldCharType="end"/>
        </w:r>
      </w:hyperlink>
    </w:p>
    <w:p w14:paraId="51598344" w14:textId="6F1B7902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55" w:history="1">
        <w:r w:rsidRPr="00635EA4">
          <w:rPr>
            <w:rStyle w:val="Hyperlink"/>
            <w:noProof/>
          </w:rPr>
          <w:t>Screenshot 30 Deleted Mongo Service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_Toc139140255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15</w:t>
        </w:r>
        <w:r w:rsidRPr="00635EA4">
          <w:rPr>
            <w:noProof/>
            <w:webHidden/>
          </w:rPr>
          <w:fldChar w:fldCharType="end"/>
        </w:r>
      </w:hyperlink>
    </w:p>
    <w:p w14:paraId="720DB89E" w14:textId="339E9FEF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56" w:history="1">
        <w:r w:rsidRPr="00635EA4">
          <w:rPr>
            <w:rStyle w:val="Hyperlink"/>
            <w:noProof/>
          </w:rPr>
          <w:t>Screenshot 31 renamed the mongo service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_Toc139140256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15</w:t>
        </w:r>
        <w:r w:rsidRPr="00635EA4">
          <w:rPr>
            <w:noProof/>
            <w:webHidden/>
          </w:rPr>
          <w:fldChar w:fldCharType="end"/>
        </w:r>
      </w:hyperlink>
    </w:p>
    <w:p w14:paraId="13707B57" w14:textId="77969498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57" w:history="1">
        <w:r w:rsidRPr="00635EA4">
          <w:rPr>
            <w:rStyle w:val="Hyperlink"/>
            <w:noProof/>
          </w:rPr>
          <w:t>Screenshot 32 Was not able to connect with ClusterIP after rename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_Toc139140257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15</w:t>
        </w:r>
        <w:r w:rsidRPr="00635EA4">
          <w:rPr>
            <w:noProof/>
            <w:webHidden/>
          </w:rPr>
          <w:fldChar w:fldCharType="end"/>
        </w:r>
      </w:hyperlink>
    </w:p>
    <w:p w14:paraId="5D38687C" w14:textId="3FC90693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58" w:history="1">
        <w:r w:rsidRPr="00635EA4">
          <w:rPr>
            <w:rStyle w:val="Hyperlink"/>
            <w:noProof/>
          </w:rPr>
          <w:t>Screenshot 33 Creating deployment for out http server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_Toc139140258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15</w:t>
        </w:r>
        <w:r w:rsidRPr="00635EA4">
          <w:rPr>
            <w:noProof/>
            <w:webHidden/>
          </w:rPr>
          <w:fldChar w:fldCharType="end"/>
        </w:r>
      </w:hyperlink>
    </w:p>
    <w:p w14:paraId="580D3982" w14:textId="1D09A816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59" w:history="1">
        <w:r w:rsidRPr="00635EA4">
          <w:rPr>
            <w:rStyle w:val="Hyperlink"/>
            <w:noProof/>
          </w:rPr>
          <w:t>Screenshot 34 Deployment is exposed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_Toc139140259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16</w:t>
        </w:r>
        <w:r w:rsidRPr="00635EA4">
          <w:rPr>
            <w:noProof/>
            <w:webHidden/>
          </w:rPr>
          <w:fldChar w:fldCharType="end"/>
        </w:r>
      </w:hyperlink>
    </w:p>
    <w:p w14:paraId="0E640F9D" w14:textId="15DB32F7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60" w:history="1">
        <w:r w:rsidRPr="00635EA4">
          <w:rPr>
            <w:rStyle w:val="Hyperlink"/>
            <w:noProof/>
          </w:rPr>
          <w:t>Screenshot 35Access to the application tested successfully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_Toc139140260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16</w:t>
        </w:r>
        <w:r w:rsidRPr="00635EA4">
          <w:rPr>
            <w:noProof/>
            <w:webHidden/>
          </w:rPr>
          <w:fldChar w:fldCharType="end"/>
        </w:r>
      </w:hyperlink>
    </w:p>
    <w:p w14:paraId="2FB7B647" w14:textId="2BADF942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61" w:history="1">
        <w:r w:rsidRPr="00635EA4">
          <w:rPr>
            <w:rStyle w:val="Hyperlink"/>
            <w:noProof/>
          </w:rPr>
          <w:t>Screenshot 36 Services and Endpoints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_Toc139140261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16</w:t>
        </w:r>
        <w:r w:rsidRPr="00635EA4">
          <w:rPr>
            <w:noProof/>
            <w:webHidden/>
          </w:rPr>
          <w:fldChar w:fldCharType="end"/>
        </w:r>
      </w:hyperlink>
    </w:p>
    <w:p w14:paraId="35D89D22" w14:textId="5529B643" w:rsidR="00635EA4" w:rsidRPr="00635EA4" w:rsidRDefault="00635EA4" w:rsidP="00635EA4">
      <w:pPr>
        <w:pStyle w:val="TableofFigures"/>
        <w:tabs>
          <w:tab w:val="right" w:leader="dot" w:pos="9928"/>
        </w:tabs>
        <w:spacing w:line="276" w:lineRule="auto"/>
        <w:rPr>
          <w:rFonts w:eastAsiaTheme="minorEastAsia"/>
          <w:noProof/>
          <w:color w:val="auto"/>
          <w:kern w:val="2"/>
          <w:sz w:val="22"/>
          <w:szCs w:val="22"/>
          <w:lang w:val="en-CA" w:eastAsia="en-CA"/>
          <w14:ligatures w14:val="standardContextual"/>
        </w:rPr>
      </w:pPr>
      <w:hyperlink w:anchor="_Toc139140262" w:history="1">
        <w:r w:rsidRPr="00635EA4">
          <w:rPr>
            <w:rStyle w:val="Hyperlink"/>
            <w:noProof/>
          </w:rPr>
          <w:t>Screenshot 37 name server not found</w:t>
        </w:r>
        <w:r w:rsidRPr="00635EA4">
          <w:rPr>
            <w:noProof/>
            <w:webHidden/>
          </w:rPr>
          <w:tab/>
        </w:r>
        <w:r w:rsidRPr="00635EA4">
          <w:rPr>
            <w:noProof/>
            <w:webHidden/>
          </w:rPr>
          <w:fldChar w:fldCharType="begin"/>
        </w:r>
        <w:r w:rsidRPr="00635EA4">
          <w:rPr>
            <w:noProof/>
            <w:webHidden/>
          </w:rPr>
          <w:instrText xml:space="preserve"> PAGEREF _Toc139140262 \h </w:instrText>
        </w:r>
        <w:r w:rsidRPr="00635EA4">
          <w:rPr>
            <w:noProof/>
            <w:webHidden/>
          </w:rPr>
        </w:r>
        <w:r w:rsidRPr="00635EA4">
          <w:rPr>
            <w:noProof/>
            <w:webHidden/>
          </w:rPr>
          <w:fldChar w:fldCharType="separate"/>
        </w:r>
        <w:r w:rsidR="0011765D">
          <w:rPr>
            <w:noProof/>
            <w:webHidden/>
          </w:rPr>
          <w:t>17</w:t>
        </w:r>
        <w:r w:rsidRPr="00635EA4">
          <w:rPr>
            <w:noProof/>
            <w:webHidden/>
          </w:rPr>
          <w:fldChar w:fldCharType="end"/>
        </w:r>
      </w:hyperlink>
    </w:p>
    <w:p w14:paraId="4A4D9CC3" w14:textId="5210E4F0" w:rsidR="00734C4E" w:rsidRDefault="004F62E7" w:rsidP="00635EA4">
      <w:pPr>
        <w:spacing w:line="240" w:lineRule="auto"/>
      </w:pPr>
      <w:r w:rsidRPr="00635EA4">
        <w:rPr>
          <w:sz w:val="22"/>
          <w:szCs w:val="18"/>
        </w:rPr>
        <w:fldChar w:fldCharType="end"/>
      </w:r>
    </w:p>
    <w:p w14:paraId="4627DCDD" w14:textId="0250EFAB" w:rsidR="0022514C" w:rsidRDefault="0022514C" w:rsidP="00E523C3"/>
    <w:p w14:paraId="76071D61" w14:textId="245B73F2" w:rsidR="0022514C" w:rsidRDefault="0022514C" w:rsidP="00E523C3"/>
    <w:p w14:paraId="637BE2A7" w14:textId="4D09B5B1" w:rsidR="0022514C" w:rsidRDefault="0022514C" w:rsidP="00E523C3"/>
    <w:p w14:paraId="231A90F5" w14:textId="39AE41CB" w:rsidR="0022514C" w:rsidRDefault="0022514C" w:rsidP="00E523C3"/>
    <w:p w14:paraId="7A4AC1BB" w14:textId="16BAB783" w:rsidR="00437E2C" w:rsidRDefault="00494942" w:rsidP="000E33C5">
      <w:pPr>
        <w:pStyle w:val="Heading1"/>
      </w:pPr>
      <w:bookmarkStart w:id="1" w:name="_Toc139140287"/>
      <w:r>
        <w:lastRenderedPageBreak/>
        <w:t xml:space="preserve">WEEK </w:t>
      </w:r>
      <w:r w:rsidR="00652556">
        <w:t>6</w:t>
      </w:r>
      <w:r>
        <w:t xml:space="preserve"> – Lab </w:t>
      </w:r>
      <w:r w:rsidR="00652556">
        <w:t>5</w:t>
      </w:r>
      <w:bookmarkEnd w:id="1"/>
    </w:p>
    <w:p w14:paraId="60C9E401" w14:textId="77777777" w:rsidR="006B6C90" w:rsidRDefault="006B6C90" w:rsidP="006B6C90"/>
    <w:p w14:paraId="04DF1DFB" w14:textId="7DC7DFE1" w:rsidR="006B6C90" w:rsidRDefault="006B6C90" w:rsidP="006B6C90">
      <w:pPr>
        <w:pStyle w:val="Heading2"/>
      </w:pPr>
      <w:bookmarkStart w:id="2" w:name="_Toc139140288"/>
      <w:r>
        <w:t>Workshop 1 – Deployment, Rollouts, Revisions and Rollbacks</w:t>
      </w:r>
      <w:bookmarkEnd w:id="2"/>
    </w:p>
    <w:p w14:paraId="7E03C93A" w14:textId="77777777" w:rsidR="00E734E3" w:rsidRDefault="00E734E3" w:rsidP="00E734E3"/>
    <w:p w14:paraId="5A4B1FBF" w14:textId="77777777" w:rsidR="00E734E3" w:rsidRDefault="00E734E3" w:rsidP="00E734E3">
      <w:pPr>
        <w:keepNext/>
        <w:jc w:val="center"/>
      </w:pPr>
      <w:r w:rsidRPr="00E734E3">
        <w:drawing>
          <wp:inline distT="0" distB="0" distL="0" distR="0" wp14:anchorId="765461F3" wp14:editId="54825718">
            <wp:extent cx="6310630" cy="3051175"/>
            <wp:effectExtent l="0" t="0" r="0" b="0"/>
            <wp:docPr id="99675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53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48DA" w14:textId="4266F9C3" w:rsidR="00E734E3" w:rsidRDefault="00E734E3" w:rsidP="00E734E3">
      <w:pPr>
        <w:pStyle w:val="Caption"/>
        <w:jc w:val="center"/>
      </w:pPr>
      <w:bookmarkStart w:id="3" w:name="_Toc139140226"/>
      <w:r>
        <w:t xml:space="preserve">Screenshot </w:t>
      </w:r>
      <w:fldSimple w:instr=" SEQ Screenshot \* ARABIC ">
        <w:r w:rsidR="0011765D">
          <w:rPr>
            <w:noProof/>
          </w:rPr>
          <w:t>1</w:t>
        </w:r>
      </w:fldSimple>
      <w:r>
        <w:t xml:space="preserve"> </w:t>
      </w:r>
      <w:r w:rsidRPr="0019379A">
        <w:t>Cop</w:t>
      </w:r>
      <w:r>
        <w:t>ied</w:t>
      </w:r>
      <w:r w:rsidRPr="0019379A">
        <w:t xml:space="preserve"> deployment file to the machine </w:t>
      </w:r>
      <w:proofErr w:type="spellStart"/>
      <w:r w:rsidRPr="0019379A">
        <w:t>runnign</w:t>
      </w:r>
      <w:proofErr w:type="spellEnd"/>
      <w:r w:rsidRPr="0019379A">
        <w:t xml:space="preserve"> kind K8s </w:t>
      </w:r>
      <w:proofErr w:type="gramStart"/>
      <w:r w:rsidRPr="0019379A">
        <w:t>cluster</w:t>
      </w:r>
      <w:bookmarkEnd w:id="3"/>
      <w:proofErr w:type="gramEnd"/>
    </w:p>
    <w:p w14:paraId="4BAF230A" w14:textId="77777777" w:rsidR="00E734E3" w:rsidRDefault="00E734E3" w:rsidP="00E734E3">
      <w:pPr>
        <w:pStyle w:val="Caption"/>
        <w:jc w:val="center"/>
      </w:pPr>
    </w:p>
    <w:p w14:paraId="23E32CB8" w14:textId="77777777" w:rsidR="00E734E3" w:rsidRDefault="00E734E3" w:rsidP="00E734E3">
      <w:pPr>
        <w:pStyle w:val="Caption"/>
        <w:keepNext/>
        <w:jc w:val="center"/>
      </w:pPr>
      <w:r w:rsidRPr="00E734E3">
        <w:drawing>
          <wp:inline distT="0" distB="0" distL="0" distR="0" wp14:anchorId="521D15FF" wp14:editId="614F313B">
            <wp:extent cx="6310630" cy="1497330"/>
            <wp:effectExtent l="0" t="0" r="0" b="7620"/>
            <wp:docPr id="1603149183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49183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FEC5" w14:textId="25CD6EEC" w:rsidR="00E734E3" w:rsidRDefault="00E734E3" w:rsidP="00E734E3">
      <w:pPr>
        <w:pStyle w:val="Caption"/>
        <w:jc w:val="center"/>
      </w:pPr>
      <w:bookmarkStart w:id="4" w:name="_Toc139140227"/>
      <w:r>
        <w:t xml:space="preserve">Screenshot </w:t>
      </w:r>
      <w:fldSimple w:instr=" SEQ Screenshot \* ARABIC ">
        <w:r w:rsidR="0011765D">
          <w:rPr>
            <w:noProof/>
          </w:rPr>
          <w:t>2</w:t>
        </w:r>
      </w:fldSimple>
      <w:r>
        <w:t xml:space="preserve"> Logged to </w:t>
      </w:r>
      <w:proofErr w:type="gramStart"/>
      <w:r>
        <w:t>instance</w:t>
      </w:r>
      <w:bookmarkEnd w:id="4"/>
      <w:proofErr w:type="gramEnd"/>
    </w:p>
    <w:p w14:paraId="79361589" w14:textId="77777777" w:rsidR="00845FDA" w:rsidRDefault="00845FDA" w:rsidP="00E734E3">
      <w:pPr>
        <w:pStyle w:val="Caption"/>
        <w:jc w:val="center"/>
      </w:pPr>
    </w:p>
    <w:p w14:paraId="0C625710" w14:textId="77777777" w:rsidR="00375CAC" w:rsidRDefault="00375CAC" w:rsidP="00E734E3">
      <w:pPr>
        <w:pStyle w:val="Caption"/>
        <w:jc w:val="center"/>
      </w:pPr>
    </w:p>
    <w:p w14:paraId="3EF2C309" w14:textId="77777777" w:rsidR="00375CAC" w:rsidRDefault="00375CAC" w:rsidP="00375CAC">
      <w:pPr>
        <w:pStyle w:val="Caption"/>
        <w:keepNext/>
        <w:jc w:val="center"/>
      </w:pPr>
      <w:r w:rsidRPr="00375CAC">
        <w:lastRenderedPageBreak/>
        <w:drawing>
          <wp:inline distT="0" distB="0" distL="0" distR="0" wp14:anchorId="02919926" wp14:editId="73FCE0F6">
            <wp:extent cx="6310630" cy="3036570"/>
            <wp:effectExtent l="0" t="0" r="0" b="0"/>
            <wp:docPr id="1521646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61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39EE" w14:textId="52F3E924" w:rsidR="00375CAC" w:rsidRDefault="00375CAC" w:rsidP="00375CAC">
      <w:pPr>
        <w:pStyle w:val="Caption"/>
        <w:jc w:val="center"/>
      </w:pPr>
      <w:bookmarkStart w:id="5" w:name="_Toc139140228"/>
      <w:r>
        <w:t xml:space="preserve">Screenshot </w:t>
      </w:r>
      <w:fldSimple w:instr=" SEQ Screenshot \* ARABIC ">
        <w:r w:rsidR="0011765D">
          <w:rPr>
            <w:noProof/>
          </w:rPr>
          <w:t>3</w:t>
        </w:r>
      </w:fldSimple>
      <w:r>
        <w:t xml:space="preserve"> working with </w:t>
      </w:r>
      <w:proofErr w:type="gramStart"/>
      <w:r>
        <w:t>deployment</w:t>
      </w:r>
      <w:bookmarkEnd w:id="5"/>
      <w:proofErr w:type="gramEnd"/>
    </w:p>
    <w:p w14:paraId="39F6FEB3" w14:textId="77777777" w:rsidR="00E734E3" w:rsidRDefault="00E734E3" w:rsidP="00E734E3">
      <w:pPr>
        <w:pStyle w:val="Caption"/>
        <w:jc w:val="center"/>
      </w:pPr>
    </w:p>
    <w:p w14:paraId="63E5996E" w14:textId="10331846" w:rsidR="00375CAC" w:rsidRDefault="00375CAC" w:rsidP="00375CAC">
      <w:pPr>
        <w:pStyle w:val="Caption"/>
        <w:rPr>
          <w:sz w:val="22"/>
          <w:szCs w:val="22"/>
        </w:rPr>
      </w:pPr>
      <w:r>
        <w:rPr>
          <w:sz w:val="22"/>
          <w:szCs w:val="22"/>
        </w:rPr>
        <w:t>There is only one roll out. As we</w:t>
      </w:r>
      <w:r w:rsidRPr="00375CAC">
        <w:rPr>
          <w:sz w:val="22"/>
          <w:szCs w:val="22"/>
        </w:rPr>
        <w:t xml:space="preserve"> deployed the </w:t>
      </w:r>
      <w:proofErr w:type="spellStart"/>
      <w:proofErr w:type="gramStart"/>
      <w:r w:rsidRPr="00375CAC">
        <w:rPr>
          <w:sz w:val="22"/>
          <w:szCs w:val="22"/>
        </w:rPr>
        <w:t>deployment.apps</w:t>
      </w:r>
      <w:proofErr w:type="spellEnd"/>
      <w:proofErr w:type="gramEnd"/>
      <w:r w:rsidRPr="00375CAC">
        <w:rPr>
          <w:sz w:val="22"/>
          <w:szCs w:val="22"/>
        </w:rPr>
        <w:t xml:space="preserve">/deployment-nginx for the first time, there </w:t>
      </w:r>
      <w:r>
        <w:rPr>
          <w:sz w:val="22"/>
          <w:szCs w:val="22"/>
        </w:rPr>
        <w:t>is</w:t>
      </w:r>
      <w:r w:rsidRPr="00375CAC">
        <w:rPr>
          <w:sz w:val="22"/>
          <w:szCs w:val="22"/>
        </w:rPr>
        <w:t xml:space="preserve"> only one rollout history entry, representing the initial deployment.</w:t>
      </w:r>
    </w:p>
    <w:p w14:paraId="492F4557" w14:textId="77777777" w:rsidR="00375CAC" w:rsidRDefault="00375CAC" w:rsidP="00375CAC">
      <w:pPr>
        <w:pStyle w:val="Caption"/>
        <w:rPr>
          <w:sz w:val="22"/>
          <w:szCs w:val="22"/>
        </w:rPr>
      </w:pPr>
    </w:p>
    <w:p w14:paraId="087EB881" w14:textId="77777777" w:rsidR="00375CAC" w:rsidRDefault="00375CAC" w:rsidP="00375CAC">
      <w:pPr>
        <w:pStyle w:val="Caption"/>
        <w:keepNext/>
      </w:pPr>
      <w:r w:rsidRPr="00375CAC">
        <w:rPr>
          <w:sz w:val="22"/>
          <w:szCs w:val="22"/>
        </w:rPr>
        <w:drawing>
          <wp:inline distT="0" distB="0" distL="0" distR="0" wp14:anchorId="206FC2B6" wp14:editId="4911FF7C">
            <wp:extent cx="6310630" cy="2773680"/>
            <wp:effectExtent l="0" t="0" r="0" b="7620"/>
            <wp:docPr id="355862452" name="Picture 1" descr="A picture containing text, software, computer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62452" name="Picture 1" descr="A picture containing text, software, computer, multimedia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294B" w14:textId="1FD2EAAC" w:rsidR="00375CAC" w:rsidRDefault="00375CAC" w:rsidP="00375CAC">
      <w:pPr>
        <w:pStyle w:val="Caption"/>
        <w:jc w:val="center"/>
        <w:rPr>
          <w:sz w:val="22"/>
          <w:szCs w:val="22"/>
        </w:rPr>
      </w:pPr>
      <w:bookmarkStart w:id="6" w:name="_Toc139140229"/>
      <w:r>
        <w:t xml:space="preserve">Screenshot </w:t>
      </w:r>
      <w:fldSimple w:instr=" SEQ Screenshot \* ARABIC ">
        <w:r w:rsidR="0011765D">
          <w:rPr>
            <w:noProof/>
          </w:rPr>
          <w:t>4</w:t>
        </w:r>
      </w:fldSimple>
      <w:r>
        <w:t xml:space="preserve"> Creating </w:t>
      </w:r>
      <w:proofErr w:type="gramStart"/>
      <w:r>
        <w:t>revisions</w:t>
      </w:r>
      <w:bookmarkEnd w:id="6"/>
      <w:proofErr w:type="gramEnd"/>
    </w:p>
    <w:p w14:paraId="3F29E014" w14:textId="77777777" w:rsidR="00375CAC" w:rsidRDefault="00375CAC" w:rsidP="00375CAC">
      <w:pPr>
        <w:pStyle w:val="Caption"/>
        <w:rPr>
          <w:sz w:val="22"/>
          <w:szCs w:val="22"/>
        </w:rPr>
      </w:pPr>
    </w:p>
    <w:p w14:paraId="56717B56" w14:textId="77777777" w:rsidR="00375CAC" w:rsidRDefault="00375CAC" w:rsidP="00375CAC">
      <w:pPr>
        <w:pStyle w:val="Caption"/>
        <w:keepNext/>
      </w:pPr>
      <w:r w:rsidRPr="00375CAC">
        <w:rPr>
          <w:sz w:val="22"/>
          <w:szCs w:val="22"/>
        </w:rPr>
        <w:lastRenderedPageBreak/>
        <w:drawing>
          <wp:inline distT="0" distB="0" distL="0" distR="0" wp14:anchorId="5133ECA7" wp14:editId="7F13BD03">
            <wp:extent cx="6310630" cy="2955290"/>
            <wp:effectExtent l="0" t="0" r="0" b="0"/>
            <wp:docPr id="1164438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384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BD75" w14:textId="1B42F647" w:rsidR="00375CAC" w:rsidRDefault="00375CAC" w:rsidP="00375CAC">
      <w:pPr>
        <w:pStyle w:val="Caption"/>
        <w:jc w:val="center"/>
      </w:pPr>
      <w:bookmarkStart w:id="7" w:name="_Toc139140230"/>
      <w:r>
        <w:t xml:space="preserve">Screenshot </w:t>
      </w:r>
      <w:fldSimple w:instr=" SEQ Screenshot \* ARABIC ">
        <w:r w:rsidR="0011765D">
          <w:rPr>
            <w:noProof/>
          </w:rPr>
          <w:t>5</w:t>
        </w:r>
      </w:fldSimple>
      <w:r>
        <w:t xml:space="preserve"> edit </w:t>
      </w:r>
      <w:proofErr w:type="gramStart"/>
      <w:r>
        <w:t>deployment</w:t>
      </w:r>
      <w:bookmarkEnd w:id="7"/>
      <w:proofErr w:type="gramEnd"/>
    </w:p>
    <w:p w14:paraId="5DADB5EE" w14:textId="77777777" w:rsidR="00845FDA" w:rsidRDefault="00845FDA" w:rsidP="00845FDA">
      <w:pPr>
        <w:pStyle w:val="Caption"/>
        <w:keepNext/>
        <w:jc w:val="center"/>
      </w:pPr>
      <w:r w:rsidRPr="00845FDA">
        <w:drawing>
          <wp:inline distT="0" distB="0" distL="0" distR="0" wp14:anchorId="55B37C04" wp14:editId="61A98C7A">
            <wp:extent cx="6310630" cy="724535"/>
            <wp:effectExtent l="0" t="0" r="0" b="0"/>
            <wp:docPr id="166493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398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53D3" w14:textId="04FDA5BF" w:rsidR="00845FDA" w:rsidRDefault="00845FDA" w:rsidP="00845FDA">
      <w:pPr>
        <w:pStyle w:val="Caption"/>
        <w:jc w:val="center"/>
      </w:pPr>
      <w:bookmarkStart w:id="8" w:name="_Toc139140231"/>
      <w:r>
        <w:t xml:space="preserve">Screenshot </w:t>
      </w:r>
      <w:fldSimple w:instr=" SEQ Screenshot \* ARABIC ">
        <w:r w:rsidR="0011765D">
          <w:rPr>
            <w:noProof/>
          </w:rPr>
          <w:t>6</w:t>
        </w:r>
      </w:fldSimple>
      <w:r>
        <w:t xml:space="preserve"> </w:t>
      </w:r>
      <w:r>
        <w:t xml:space="preserve">nginx successfully rolled </w:t>
      </w:r>
      <w:proofErr w:type="gramStart"/>
      <w:r>
        <w:t>out</w:t>
      </w:r>
      <w:bookmarkEnd w:id="8"/>
      <w:proofErr w:type="gramEnd"/>
    </w:p>
    <w:p w14:paraId="5D71BC93" w14:textId="77777777" w:rsidR="00845FDA" w:rsidRDefault="00845FDA" w:rsidP="00845FDA">
      <w:pPr>
        <w:pStyle w:val="Caption"/>
        <w:jc w:val="center"/>
      </w:pPr>
    </w:p>
    <w:p w14:paraId="3F7F86D7" w14:textId="77777777" w:rsidR="00845FDA" w:rsidRDefault="00845FDA" w:rsidP="00845FDA">
      <w:pPr>
        <w:pStyle w:val="Caption"/>
        <w:jc w:val="center"/>
      </w:pPr>
    </w:p>
    <w:p w14:paraId="69537ECB" w14:textId="238B1195" w:rsidR="00845FDA" w:rsidRDefault="00845FDA" w:rsidP="00740C83">
      <w:pPr>
        <w:pStyle w:val="Caption"/>
        <w:jc w:val="center"/>
      </w:pPr>
      <w:r w:rsidRPr="00845FDA">
        <w:drawing>
          <wp:inline distT="0" distB="0" distL="0" distR="0" wp14:anchorId="7CAA8D4D" wp14:editId="544C0E81">
            <wp:extent cx="6310630" cy="2968625"/>
            <wp:effectExtent l="0" t="0" r="0" b="3175"/>
            <wp:docPr id="1530949435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49435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1FE4" w14:textId="03EE549C" w:rsidR="00845FDA" w:rsidRDefault="00845FDA" w:rsidP="00845FDA">
      <w:pPr>
        <w:pStyle w:val="Caption"/>
        <w:jc w:val="center"/>
      </w:pPr>
      <w:bookmarkStart w:id="9" w:name="_Toc139140232"/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11765D">
        <w:rPr>
          <w:noProof/>
        </w:rPr>
        <w:t>7</w:t>
      </w:r>
      <w:r>
        <w:fldChar w:fldCharType="end"/>
      </w:r>
      <w:r>
        <w:t xml:space="preserve"> </w:t>
      </w:r>
      <w:r w:rsidR="00740C83">
        <w:t xml:space="preserve">edit </w:t>
      </w:r>
      <w:proofErr w:type="gramStart"/>
      <w:r w:rsidR="00740C83">
        <w:t>deployment</w:t>
      </w:r>
      <w:bookmarkEnd w:id="9"/>
      <w:proofErr w:type="gramEnd"/>
    </w:p>
    <w:p w14:paraId="41B8481E" w14:textId="77777777" w:rsidR="00845FDA" w:rsidRDefault="00845FDA" w:rsidP="00845FDA">
      <w:pPr>
        <w:pStyle w:val="Caption"/>
        <w:jc w:val="center"/>
      </w:pPr>
    </w:p>
    <w:p w14:paraId="35BFF9ED" w14:textId="77777777" w:rsidR="00740C83" w:rsidRDefault="00740C83" w:rsidP="00740C83">
      <w:pPr>
        <w:pStyle w:val="Caption"/>
        <w:keepNext/>
        <w:jc w:val="center"/>
      </w:pPr>
      <w:r w:rsidRPr="00740C83">
        <w:rPr>
          <w:sz w:val="22"/>
          <w:szCs w:val="22"/>
        </w:rPr>
        <w:drawing>
          <wp:inline distT="0" distB="0" distL="0" distR="0" wp14:anchorId="1C3770FC" wp14:editId="15F64393">
            <wp:extent cx="3856054" cy="929721"/>
            <wp:effectExtent l="0" t="0" r="0" b="3810"/>
            <wp:docPr id="1741738464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38464" name="Picture 1" descr="A black screen with white 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22D8" w14:textId="08B6F1EA" w:rsidR="00845FDA" w:rsidRDefault="00740C83" w:rsidP="00740C83">
      <w:pPr>
        <w:pStyle w:val="Caption"/>
        <w:jc w:val="center"/>
      </w:pPr>
      <w:bookmarkStart w:id="10" w:name="_Toc139140233"/>
      <w:r>
        <w:t xml:space="preserve">Screenshot </w:t>
      </w:r>
      <w:fldSimple w:instr=" SEQ Screenshot \* ARABIC ">
        <w:r w:rsidR="0011765D">
          <w:rPr>
            <w:noProof/>
          </w:rPr>
          <w:t>8</w:t>
        </w:r>
      </w:fldSimple>
      <w:r>
        <w:t xml:space="preserve"> updated deployment manifest from point to non-</w:t>
      </w:r>
      <w:proofErr w:type="spellStart"/>
      <w:proofErr w:type="gramStart"/>
      <w:r>
        <w:t>exixtent</w:t>
      </w:r>
      <w:bookmarkEnd w:id="10"/>
      <w:proofErr w:type="spellEnd"/>
      <w:proofErr w:type="gramEnd"/>
    </w:p>
    <w:p w14:paraId="7D3FE8F1" w14:textId="77777777" w:rsidR="00740C83" w:rsidRDefault="00740C83" w:rsidP="00740C83">
      <w:pPr>
        <w:pStyle w:val="Caption"/>
        <w:jc w:val="center"/>
      </w:pPr>
    </w:p>
    <w:p w14:paraId="6766F2B8" w14:textId="77777777" w:rsidR="00740C83" w:rsidRDefault="00740C83" w:rsidP="00740C83">
      <w:pPr>
        <w:pStyle w:val="Caption"/>
        <w:keepNext/>
        <w:jc w:val="center"/>
      </w:pPr>
      <w:r w:rsidRPr="00740C83">
        <w:rPr>
          <w:sz w:val="22"/>
          <w:szCs w:val="22"/>
        </w:rPr>
        <w:lastRenderedPageBreak/>
        <w:drawing>
          <wp:inline distT="0" distB="0" distL="0" distR="0" wp14:anchorId="0E0E5F69" wp14:editId="6AB05BB5">
            <wp:extent cx="6310630" cy="697865"/>
            <wp:effectExtent l="0" t="0" r="0" b="6985"/>
            <wp:docPr id="119780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09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CAF3" w14:textId="387E32E1" w:rsidR="00740C83" w:rsidRDefault="00740C83" w:rsidP="00740C83">
      <w:pPr>
        <w:pStyle w:val="Caption"/>
        <w:jc w:val="center"/>
      </w:pPr>
      <w:bookmarkStart w:id="11" w:name="_Toc139140234"/>
      <w:r>
        <w:t xml:space="preserve">Screenshot </w:t>
      </w:r>
      <w:fldSimple w:instr=" SEQ Screenshot \* ARABIC ">
        <w:r w:rsidR="0011765D">
          <w:rPr>
            <w:noProof/>
          </w:rPr>
          <w:t>9</w:t>
        </w:r>
      </w:fldSimple>
      <w:r>
        <w:t xml:space="preserve"> pods replaced with new </w:t>
      </w:r>
      <w:proofErr w:type="gramStart"/>
      <w:r>
        <w:t>version</w:t>
      </w:r>
      <w:bookmarkEnd w:id="11"/>
      <w:proofErr w:type="gramEnd"/>
    </w:p>
    <w:p w14:paraId="626AEADC" w14:textId="77777777" w:rsidR="007205CD" w:rsidRDefault="007205CD" w:rsidP="00740C83">
      <w:pPr>
        <w:pStyle w:val="Caption"/>
        <w:jc w:val="center"/>
      </w:pPr>
    </w:p>
    <w:p w14:paraId="21EA5897" w14:textId="77777777" w:rsidR="007205CD" w:rsidRDefault="007205CD" w:rsidP="007205CD">
      <w:pPr>
        <w:pStyle w:val="Caption"/>
        <w:keepNext/>
        <w:jc w:val="center"/>
      </w:pPr>
      <w:r w:rsidRPr="007205CD">
        <w:rPr>
          <w:sz w:val="22"/>
          <w:szCs w:val="22"/>
        </w:rPr>
        <w:drawing>
          <wp:inline distT="0" distB="0" distL="0" distR="0" wp14:anchorId="6179E964" wp14:editId="78B3CBC5">
            <wp:extent cx="6310630" cy="1506220"/>
            <wp:effectExtent l="0" t="0" r="0" b="0"/>
            <wp:docPr id="39973248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32486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C577" w14:textId="5D506A13" w:rsidR="007205CD" w:rsidRDefault="007205CD" w:rsidP="007205CD">
      <w:pPr>
        <w:pStyle w:val="Caption"/>
        <w:jc w:val="center"/>
      </w:pPr>
      <w:bookmarkStart w:id="12" w:name="_Toc139140235"/>
      <w:r>
        <w:t xml:space="preserve">Screenshot </w:t>
      </w:r>
      <w:fldSimple w:instr=" SEQ Screenshot \* ARABIC ">
        <w:r w:rsidR="0011765D">
          <w:rPr>
            <w:noProof/>
          </w:rPr>
          <w:t>10</w:t>
        </w:r>
      </w:fldSimple>
      <w:r>
        <w:t xml:space="preserve"> pods </w:t>
      </w:r>
      <w:proofErr w:type="spellStart"/>
      <w:r>
        <w:t>didnt</w:t>
      </w:r>
      <w:proofErr w:type="spellEnd"/>
      <w:r>
        <w:t xml:space="preserve"> </w:t>
      </w:r>
      <w:proofErr w:type="gramStart"/>
      <w:r>
        <w:t>terminated</w:t>
      </w:r>
      <w:bookmarkEnd w:id="12"/>
      <w:proofErr w:type="gramEnd"/>
    </w:p>
    <w:p w14:paraId="1DC5F295" w14:textId="77777777" w:rsidR="007205CD" w:rsidRDefault="007205CD" w:rsidP="007205CD">
      <w:pPr>
        <w:pStyle w:val="Caption"/>
        <w:jc w:val="center"/>
      </w:pPr>
    </w:p>
    <w:p w14:paraId="608DA742" w14:textId="77777777" w:rsidR="007205CD" w:rsidRDefault="007205CD" w:rsidP="007205CD">
      <w:pPr>
        <w:pStyle w:val="Caption"/>
        <w:jc w:val="center"/>
      </w:pPr>
    </w:p>
    <w:p w14:paraId="4EA08844" w14:textId="77777777" w:rsidR="007205CD" w:rsidRDefault="007205CD" w:rsidP="007205CD">
      <w:pPr>
        <w:pStyle w:val="Caption"/>
        <w:jc w:val="center"/>
      </w:pPr>
    </w:p>
    <w:p w14:paraId="0B45EA27" w14:textId="32335D69" w:rsidR="007205CD" w:rsidRDefault="007205CD" w:rsidP="007205CD">
      <w:pPr>
        <w:pStyle w:val="Heading2"/>
      </w:pPr>
      <w:bookmarkStart w:id="13" w:name="_Toc139140289"/>
      <w:r>
        <w:t>Workshop 2 – Using Labels to Organize K8s Pods</w:t>
      </w:r>
      <w:bookmarkEnd w:id="13"/>
    </w:p>
    <w:p w14:paraId="138250B8" w14:textId="77777777" w:rsidR="00C547BB" w:rsidRDefault="00C547BB" w:rsidP="00C547BB"/>
    <w:p w14:paraId="14D32841" w14:textId="77777777" w:rsidR="00C547BB" w:rsidRDefault="00C547BB" w:rsidP="00C547BB">
      <w:pPr>
        <w:keepNext/>
        <w:jc w:val="center"/>
      </w:pPr>
      <w:r w:rsidRPr="00C547BB">
        <w:drawing>
          <wp:inline distT="0" distB="0" distL="0" distR="0" wp14:anchorId="798D9D8C" wp14:editId="4D8C8415">
            <wp:extent cx="6310630" cy="2658110"/>
            <wp:effectExtent l="0" t="0" r="0" b="8890"/>
            <wp:docPr id="599575219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75219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0483" w14:textId="20F167E8" w:rsidR="00C547BB" w:rsidRDefault="00C547BB" w:rsidP="00C547BB">
      <w:pPr>
        <w:pStyle w:val="Caption"/>
        <w:jc w:val="center"/>
      </w:pPr>
      <w:bookmarkStart w:id="14" w:name="_Toc139140236"/>
      <w:r>
        <w:t xml:space="preserve">Screenshot </w:t>
      </w:r>
      <w:fldSimple w:instr=" SEQ Screenshot \* ARABIC ">
        <w:r w:rsidR="0011765D">
          <w:rPr>
            <w:noProof/>
          </w:rPr>
          <w:t>11</w:t>
        </w:r>
      </w:fldSimple>
      <w:r>
        <w:t xml:space="preserve"> Assigning labels to </w:t>
      </w:r>
      <w:proofErr w:type="gramStart"/>
      <w:r>
        <w:t>pods</w:t>
      </w:r>
      <w:bookmarkEnd w:id="14"/>
      <w:proofErr w:type="gramEnd"/>
    </w:p>
    <w:p w14:paraId="30EE8692" w14:textId="77777777" w:rsidR="00C547BB" w:rsidRDefault="00C547BB" w:rsidP="00C547BB">
      <w:pPr>
        <w:pStyle w:val="Caption"/>
        <w:jc w:val="center"/>
      </w:pPr>
    </w:p>
    <w:p w14:paraId="47BDC0E7" w14:textId="77777777" w:rsidR="00C547BB" w:rsidRDefault="00C547BB" w:rsidP="00C547BB">
      <w:pPr>
        <w:pStyle w:val="Caption"/>
        <w:keepNext/>
        <w:jc w:val="center"/>
      </w:pPr>
      <w:r w:rsidRPr="00C547BB">
        <w:drawing>
          <wp:inline distT="0" distB="0" distL="0" distR="0" wp14:anchorId="251613CB" wp14:editId="49F36E38">
            <wp:extent cx="6310630" cy="1188720"/>
            <wp:effectExtent l="0" t="0" r="0" b="0"/>
            <wp:docPr id="62785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595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8B5D" w14:textId="29C2A4B6" w:rsidR="00C547BB" w:rsidRDefault="00C547BB" w:rsidP="00C547BB">
      <w:pPr>
        <w:pStyle w:val="Caption"/>
        <w:jc w:val="center"/>
      </w:pPr>
      <w:bookmarkStart w:id="15" w:name="_Toc139140237"/>
      <w:r>
        <w:t xml:space="preserve">Screenshot </w:t>
      </w:r>
      <w:fldSimple w:instr=" SEQ Screenshot \* ARABIC ">
        <w:r w:rsidR="0011765D">
          <w:rPr>
            <w:noProof/>
          </w:rPr>
          <w:t>12</w:t>
        </w:r>
      </w:fldSimple>
      <w:r>
        <w:t xml:space="preserve"> using </w:t>
      </w:r>
      <w:proofErr w:type="gramStart"/>
      <w:r>
        <w:t>labels</w:t>
      </w:r>
      <w:bookmarkEnd w:id="15"/>
      <w:proofErr w:type="gramEnd"/>
    </w:p>
    <w:p w14:paraId="72A4299F" w14:textId="77777777" w:rsidR="00C547BB" w:rsidRDefault="00C547BB" w:rsidP="00C547BB">
      <w:pPr>
        <w:pStyle w:val="Caption"/>
        <w:jc w:val="center"/>
      </w:pPr>
    </w:p>
    <w:p w14:paraId="428F38F8" w14:textId="77777777" w:rsidR="00C547BB" w:rsidRDefault="00C547BB" w:rsidP="00C547BB">
      <w:pPr>
        <w:pStyle w:val="Caption"/>
        <w:jc w:val="center"/>
      </w:pPr>
    </w:p>
    <w:p w14:paraId="68C2BC49" w14:textId="77777777" w:rsidR="00C547BB" w:rsidRDefault="00C547BB" w:rsidP="00C547BB">
      <w:pPr>
        <w:pStyle w:val="Caption"/>
        <w:jc w:val="center"/>
      </w:pPr>
    </w:p>
    <w:p w14:paraId="5B396721" w14:textId="77777777" w:rsidR="00C547BB" w:rsidRDefault="00C547BB" w:rsidP="00C547BB">
      <w:pPr>
        <w:pStyle w:val="Caption"/>
        <w:jc w:val="center"/>
      </w:pPr>
    </w:p>
    <w:p w14:paraId="62E70209" w14:textId="36B6A9E0" w:rsidR="00C547BB" w:rsidRDefault="00C547BB" w:rsidP="00C547BB">
      <w:pPr>
        <w:pStyle w:val="Heading2"/>
      </w:pPr>
      <w:bookmarkStart w:id="16" w:name="_Toc139140290"/>
      <w:r>
        <w:lastRenderedPageBreak/>
        <w:t>Workshop 3 – Using K8s Services</w:t>
      </w:r>
      <w:bookmarkEnd w:id="16"/>
    </w:p>
    <w:p w14:paraId="1F0DD548" w14:textId="77777777" w:rsidR="00BD0523" w:rsidRDefault="00BD0523" w:rsidP="00BD0523">
      <w:pPr>
        <w:keepNext/>
        <w:jc w:val="center"/>
      </w:pPr>
      <w:r w:rsidRPr="00BD0523">
        <w:drawing>
          <wp:inline distT="0" distB="0" distL="0" distR="0" wp14:anchorId="49DD671F" wp14:editId="132CFA80">
            <wp:extent cx="6310630" cy="856615"/>
            <wp:effectExtent l="0" t="0" r="0" b="635"/>
            <wp:docPr id="857845939" name="Picture 1" descr="A picture containing text, software, multimedia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45939" name="Picture 1" descr="A picture containing text, software, multimedia software, screensh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63C7" w14:textId="6048D4D7" w:rsidR="00BD0523" w:rsidRDefault="00BD0523" w:rsidP="00BD0523">
      <w:pPr>
        <w:pStyle w:val="Caption"/>
        <w:jc w:val="center"/>
      </w:pPr>
      <w:bookmarkStart w:id="17" w:name="_Toc139140238"/>
      <w:r>
        <w:t xml:space="preserve">Screenshot </w:t>
      </w:r>
      <w:fldSimple w:instr=" SEQ Screenshot \* ARABIC ">
        <w:r w:rsidR="0011765D">
          <w:rPr>
            <w:noProof/>
          </w:rPr>
          <w:t>13</w:t>
        </w:r>
      </w:fldSimple>
      <w:r>
        <w:t xml:space="preserve"> Copied all deployment files to EC2 with kind </w:t>
      </w:r>
      <w:proofErr w:type="gramStart"/>
      <w:r>
        <w:t>cluster</w:t>
      </w:r>
      <w:bookmarkEnd w:id="17"/>
      <w:proofErr w:type="gramEnd"/>
    </w:p>
    <w:p w14:paraId="5B49DFA9" w14:textId="77777777" w:rsidR="00BD0523" w:rsidRDefault="00BD0523" w:rsidP="00BD0523">
      <w:pPr>
        <w:pStyle w:val="Caption"/>
        <w:jc w:val="center"/>
      </w:pPr>
    </w:p>
    <w:p w14:paraId="77984C0E" w14:textId="77777777" w:rsidR="00BD0523" w:rsidRDefault="00BD0523" w:rsidP="00BD0523">
      <w:pPr>
        <w:pStyle w:val="Caption"/>
        <w:keepNext/>
        <w:jc w:val="center"/>
      </w:pPr>
      <w:r w:rsidRPr="00BD0523">
        <w:drawing>
          <wp:inline distT="0" distB="0" distL="0" distR="0" wp14:anchorId="01723F1E" wp14:editId="16EC23D7">
            <wp:extent cx="4419983" cy="1722269"/>
            <wp:effectExtent l="0" t="0" r="0" b="0"/>
            <wp:docPr id="1185235260" name="Picture 1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35260" name="Picture 1" descr="A computer screen with white tex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942C" w14:textId="73C062BA" w:rsidR="00BD0523" w:rsidRDefault="00BD0523" w:rsidP="00BD0523">
      <w:pPr>
        <w:pStyle w:val="Caption"/>
        <w:jc w:val="center"/>
      </w:pPr>
      <w:bookmarkStart w:id="18" w:name="_Toc139140239"/>
      <w:r>
        <w:t xml:space="preserve">Screenshot </w:t>
      </w:r>
      <w:fldSimple w:instr=" SEQ Screenshot \* ARABIC ">
        <w:r w:rsidR="0011765D">
          <w:rPr>
            <w:noProof/>
          </w:rPr>
          <w:t>14</w:t>
        </w:r>
      </w:fldSimple>
      <w:r>
        <w:t xml:space="preserve"> logged in to </w:t>
      </w:r>
      <w:proofErr w:type="gramStart"/>
      <w:r>
        <w:t>ec2</w:t>
      </w:r>
      <w:bookmarkEnd w:id="18"/>
      <w:proofErr w:type="gramEnd"/>
    </w:p>
    <w:p w14:paraId="3591FBF7" w14:textId="77777777" w:rsidR="00BD0523" w:rsidRDefault="00BD0523" w:rsidP="00BD0523">
      <w:pPr>
        <w:pStyle w:val="Caption"/>
        <w:jc w:val="center"/>
      </w:pPr>
    </w:p>
    <w:p w14:paraId="6B83B0B7" w14:textId="77777777" w:rsidR="00BD0523" w:rsidRDefault="00BD0523" w:rsidP="00BD0523">
      <w:pPr>
        <w:pStyle w:val="Caption"/>
        <w:keepNext/>
        <w:jc w:val="center"/>
      </w:pPr>
      <w:r w:rsidRPr="00BD0523">
        <w:drawing>
          <wp:inline distT="0" distB="0" distL="0" distR="0" wp14:anchorId="55E5A061" wp14:editId="654682A0">
            <wp:extent cx="4480948" cy="1508891"/>
            <wp:effectExtent l="0" t="0" r="0" b="0"/>
            <wp:docPr id="150124068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40687" name="Picture 1" descr="A screen 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85D3" w14:textId="13328B99" w:rsidR="00BD0523" w:rsidRDefault="00BD0523" w:rsidP="00BD0523">
      <w:pPr>
        <w:pStyle w:val="Caption"/>
        <w:jc w:val="center"/>
      </w:pPr>
      <w:bookmarkStart w:id="19" w:name="_Toc139140240"/>
      <w:r>
        <w:t xml:space="preserve">Screenshot </w:t>
      </w:r>
      <w:fldSimple w:instr=" SEQ Screenshot \* ARABIC ">
        <w:r w:rsidR="0011765D">
          <w:rPr>
            <w:noProof/>
          </w:rPr>
          <w:t>15</w:t>
        </w:r>
      </w:fldSimple>
      <w:r>
        <w:t xml:space="preserve"> name space </w:t>
      </w:r>
      <w:proofErr w:type="gramStart"/>
      <w:r>
        <w:t>created</w:t>
      </w:r>
      <w:bookmarkEnd w:id="19"/>
      <w:proofErr w:type="gramEnd"/>
    </w:p>
    <w:p w14:paraId="58F8C663" w14:textId="77777777" w:rsidR="00F44ED3" w:rsidRDefault="00F44ED3" w:rsidP="00BD0523">
      <w:pPr>
        <w:pStyle w:val="Caption"/>
        <w:jc w:val="center"/>
      </w:pPr>
    </w:p>
    <w:p w14:paraId="41E241E4" w14:textId="77777777" w:rsidR="00F44ED3" w:rsidRDefault="00F44ED3" w:rsidP="00F44ED3">
      <w:pPr>
        <w:pStyle w:val="Caption"/>
        <w:keepNext/>
        <w:jc w:val="center"/>
      </w:pPr>
      <w:r w:rsidRPr="00F44ED3">
        <w:lastRenderedPageBreak/>
        <w:drawing>
          <wp:inline distT="0" distB="0" distL="0" distR="0" wp14:anchorId="68776F18" wp14:editId="14743723">
            <wp:extent cx="6310630" cy="3856990"/>
            <wp:effectExtent l="0" t="0" r="0" b="0"/>
            <wp:docPr id="668089132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89132" name="Picture 1" descr="A picture containing text, electronics, screenshot, softwar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963D" w14:textId="3E94D97D" w:rsidR="00F44ED3" w:rsidRDefault="00F44ED3" w:rsidP="00F44ED3">
      <w:pPr>
        <w:pStyle w:val="Caption"/>
        <w:jc w:val="center"/>
      </w:pPr>
      <w:bookmarkStart w:id="20" w:name="_Toc139140241"/>
      <w:r>
        <w:t xml:space="preserve">Screenshot </w:t>
      </w:r>
      <w:fldSimple w:instr=" SEQ Screenshot \* ARABIC ">
        <w:r w:rsidR="0011765D">
          <w:rPr>
            <w:noProof/>
          </w:rPr>
          <w:t>16</w:t>
        </w:r>
      </w:fldSimple>
      <w:r>
        <w:t xml:space="preserve"> deployed Mongo DB and verified the </w:t>
      </w:r>
      <w:proofErr w:type="gramStart"/>
      <w:r>
        <w:t>deployment</w:t>
      </w:r>
      <w:bookmarkEnd w:id="20"/>
      <w:proofErr w:type="gramEnd"/>
    </w:p>
    <w:p w14:paraId="030E180F" w14:textId="77777777" w:rsidR="00F44ED3" w:rsidRDefault="00F44ED3" w:rsidP="00BD0523">
      <w:pPr>
        <w:pStyle w:val="Caption"/>
        <w:jc w:val="center"/>
      </w:pPr>
    </w:p>
    <w:p w14:paraId="76D59EBF" w14:textId="77777777" w:rsidR="00F44ED3" w:rsidRDefault="00F44ED3" w:rsidP="00F44ED3">
      <w:pPr>
        <w:pStyle w:val="Caption"/>
        <w:keepNext/>
        <w:jc w:val="center"/>
      </w:pPr>
      <w:r w:rsidRPr="00F44ED3">
        <w:drawing>
          <wp:inline distT="0" distB="0" distL="0" distR="0" wp14:anchorId="51AAA8C9" wp14:editId="23318EE3">
            <wp:extent cx="6310630" cy="2181225"/>
            <wp:effectExtent l="0" t="0" r="0" b="9525"/>
            <wp:docPr id="1201713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1338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75D1" w14:textId="66464A78" w:rsidR="00F44ED3" w:rsidRDefault="00F44ED3" w:rsidP="00F44ED3">
      <w:pPr>
        <w:pStyle w:val="Caption"/>
        <w:jc w:val="center"/>
      </w:pPr>
      <w:bookmarkStart w:id="21" w:name="_Toc139140242"/>
      <w:r>
        <w:t xml:space="preserve">Screenshot </w:t>
      </w:r>
      <w:fldSimple w:instr=" SEQ Screenshot \* ARABIC ">
        <w:r w:rsidR="0011765D">
          <w:rPr>
            <w:noProof/>
          </w:rPr>
          <w:t>17</w:t>
        </w:r>
      </w:fldSimple>
      <w:r>
        <w:t xml:space="preserve"> created service to expose mongo DB to internal </w:t>
      </w:r>
      <w:proofErr w:type="gramStart"/>
      <w:r>
        <w:t>clusters</w:t>
      </w:r>
      <w:bookmarkEnd w:id="21"/>
      <w:proofErr w:type="gramEnd"/>
    </w:p>
    <w:p w14:paraId="70C70AD3" w14:textId="77777777" w:rsidR="00F44ED3" w:rsidRDefault="00F44ED3" w:rsidP="00F44ED3">
      <w:pPr>
        <w:pStyle w:val="Caption"/>
        <w:jc w:val="center"/>
      </w:pPr>
    </w:p>
    <w:p w14:paraId="3EF4AA5C" w14:textId="77777777" w:rsidR="00F44ED3" w:rsidRDefault="00F44ED3" w:rsidP="00F44ED3">
      <w:pPr>
        <w:pStyle w:val="Caption"/>
        <w:jc w:val="center"/>
      </w:pPr>
    </w:p>
    <w:p w14:paraId="6B15C4CE" w14:textId="77777777" w:rsidR="00F44ED3" w:rsidRPr="00F44ED3" w:rsidRDefault="00F44ED3" w:rsidP="00F44ED3">
      <w:pPr>
        <w:pStyle w:val="Caption"/>
        <w:rPr>
          <w:lang w:val="en-CA"/>
        </w:rPr>
      </w:pPr>
      <w:r w:rsidRPr="00F44ED3">
        <w:rPr>
          <w:b/>
          <w:bCs/>
        </w:rPr>
        <w:t>Explain</w:t>
      </w:r>
      <w:r w:rsidRPr="00F44ED3">
        <w:t>: what type of service did we create? Why is this the right type of service to use with Mongo DB?</w:t>
      </w:r>
    </w:p>
    <w:p w14:paraId="1ACEBABE" w14:textId="77777777" w:rsidR="00F44ED3" w:rsidRDefault="00F44ED3" w:rsidP="00F44ED3">
      <w:pPr>
        <w:pStyle w:val="Caption"/>
      </w:pPr>
      <w:proofErr w:type="spellStart"/>
      <w:r>
        <w:t>ClusterIP</w:t>
      </w:r>
      <w:proofErr w:type="spellEnd"/>
      <w:r>
        <w:t xml:space="preserve"> Service was created. This type of service is ideal for load </w:t>
      </w:r>
      <w:proofErr w:type="gramStart"/>
      <w:r>
        <w:t>balancing</w:t>
      </w:r>
      <w:proofErr w:type="gramEnd"/>
    </w:p>
    <w:p w14:paraId="08BD54FA" w14:textId="77777777" w:rsidR="00F44ED3" w:rsidRDefault="00F44ED3" w:rsidP="00F44ED3">
      <w:pPr>
        <w:pStyle w:val="Caption"/>
      </w:pPr>
    </w:p>
    <w:p w14:paraId="468489D9" w14:textId="77777777" w:rsidR="00F44ED3" w:rsidRDefault="00F44ED3" w:rsidP="00F44ED3">
      <w:pPr>
        <w:pStyle w:val="Caption"/>
        <w:keepNext/>
        <w:jc w:val="center"/>
      </w:pPr>
      <w:r w:rsidRPr="00F44ED3">
        <w:lastRenderedPageBreak/>
        <w:drawing>
          <wp:inline distT="0" distB="0" distL="0" distR="0" wp14:anchorId="77AE9467" wp14:editId="7F802B26">
            <wp:extent cx="5547841" cy="3444538"/>
            <wp:effectExtent l="0" t="0" r="0" b="3810"/>
            <wp:docPr id="1891628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2823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28A5" w14:textId="7BC1DA7F" w:rsidR="00F44ED3" w:rsidRDefault="00F44ED3" w:rsidP="00F44ED3">
      <w:pPr>
        <w:pStyle w:val="Caption"/>
        <w:jc w:val="center"/>
      </w:pPr>
      <w:bookmarkStart w:id="22" w:name="_Toc139140243"/>
      <w:r>
        <w:t xml:space="preserve">Screenshot </w:t>
      </w:r>
      <w:fldSimple w:instr=" SEQ Screenshot \* ARABIC ">
        <w:r w:rsidR="0011765D">
          <w:rPr>
            <w:noProof/>
          </w:rPr>
          <w:t>18</w:t>
        </w:r>
      </w:fldSimple>
      <w:r>
        <w:t xml:space="preserve"> examined service end </w:t>
      </w:r>
      <w:proofErr w:type="gramStart"/>
      <w:r>
        <w:t>points</w:t>
      </w:r>
      <w:bookmarkEnd w:id="22"/>
      <w:proofErr w:type="gramEnd"/>
    </w:p>
    <w:p w14:paraId="17717B7F" w14:textId="77777777" w:rsidR="00F44ED3" w:rsidRDefault="00F44ED3" w:rsidP="00F44ED3">
      <w:pPr>
        <w:pStyle w:val="Caption"/>
        <w:jc w:val="center"/>
      </w:pPr>
    </w:p>
    <w:p w14:paraId="50804204" w14:textId="77777777" w:rsidR="00F23BA5" w:rsidRDefault="00F44ED3" w:rsidP="00F23BA5">
      <w:pPr>
        <w:pStyle w:val="Caption"/>
        <w:keepNext/>
        <w:jc w:val="center"/>
      </w:pPr>
      <w:r w:rsidRPr="00F44ED3">
        <w:drawing>
          <wp:inline distT="0" distB="0" distL="0" distR="0" wp14:anchorId="4CF011FA" wp14:editId="61CFBBF9">
            <wp:extent cx="6310630" cy="3898900"/>
            <wp:effectExtent l="0" t="0" r="0" b="6350"/>
            <wp:docPr id="1892983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8348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1B77" w14:textId="48C6E0EE" w:rsidR="00F44ED3" w:rsidRDefault="00F23BA5" w:rsidP="00F23BA5">
      <w:pPr>
        <w:pStyle w:val="Caption"/>
        <w:jc w:val="center"/>
      </w:pPr>
      <w:bookmarkStart w:id="23" w:name="_Toc139140244"/>
      <w:r>
        <w:t xml:space="preserve">Screenshot </w:t>
      </w:r>
      <w:fldSimple w:instr=" SEQ Screenshot \* ARABIC ">
        <w:r w:rsidR="0011765D">
          <w:rPr>
            <w:noProof/>
          </w:rPr>
          <w:t>19</w:t>
        </w:r>
      </w:fldSimple>
      <w:r>
        <w:t xml:space="preserve">service to expose is </w:t>
      </w:r>
      <w:proofErr w:type="gramStart"/>
      <w:r>
        <w:t>created</w:t>
      </w:r>
      <w:bookmarkEnd w:id="23"/>
      <w:proofErr w:type="gramEnd"/>
    </w:p>
    <w:p w14:paraId="2B8BD5E9" w14:textId="77777777" w:rsidR="00F23BA5" w:rsidRDefault="00F23BA5" w:rsidP="00F44ED3">
      <w:pPr>
        <w:pStyle w:val="Caption"/>
        <w:jc w:val="center"/>
      </w:pPr>
    </w:p>
    <w:p w14:paraId="18EC7072" w14:textId="77777777" w:rsidR="00F23BA5" w:rsidRDefault="00F23BA5" w:rsidP="00F23BA5">
      <w:pPr>
        <w:pStyle w:val="Caption"/>
        <w:keepNext/>
        <w:jc w:val="center"/>
      </w:pPr>
      <w:r w:rsidRPr="00F23BA5">
        <w:lastRenderedPageBreak/>
        <w:drawing>
          <wp:inline distT="0" distB="0" distL="0" distR="0" wp14:anchorId="6E1DD697" wp14:editId="427F456C">
            <wp:extent cx="6310630" cy="1106170"/>
            <wp:effectExtent l="0" t="0" r="0" b="0"/>
            <wp:docPr id="90395149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51498" name="Picture 1" descr="A picture containing text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25AB" w14:textId="41D731B1" w:rsidR="00F23BA5" w:rsidRDefault="00F23BA5" w:rsidP="00F23BA5">
      <w:pPr>
        <w:pStyle w:val="Caption"/>
        <w:jc w:val="center"/>
      </w:pPr>
      <w:bookmarkStart w:id="24" w:name="_Toc139140245"/>
      <w:r>
        <w:t xml:space="preserve">Screenshot </w:t>
      </w:r>
      <w:fldSimple w:instr=" SEQ Screenshot \* ARABIC ">
        <w:r w:rsidR="0011765D">
          <w:rPr>
            <w:noProof/>
          </w:rPr>
          <w:t>20</w:t>
        </w:r>
      </w:fldSimple>
      <w:r>
        <w:t xml:space="preserve"> created service is </w:t>
      </w:r>
      <w:proofErr w:type="gramStart"/>
      <w:r>
        <w:t>verified</w:t>
      </w:r>
      <w:bookmarkEnd w:id="24"/>
      <w:proofErr w:type="gramEnd"/>
    </w:p>
    <w:p w14:paraId="56953B47" w14:textId="77777777" w:rsidR="00F23BA5" w:rsidRDefault="00F23BA5" w:rsidP="00F23BA5">
      <w:pPr>
        <w:pStyle w:val="Caption"/>
        <w:jc w:val="center"/>
      </w:pPr>
    </w:p>
    <w:p w14:paraId="372E1D22" w14:textId="77777777" w:rsidR="00F23BA5" w:rsidRDefault="00F23BA5" w:rsidP="00F23BA5">
      <w:pPr>
        <w:pStyle w:val="Caption"/>
        <w:keepNext/>
        <w:jc w:val="center"/>
      </w:pPr>
      <w:r w:rsidRPr="00F23BA5">
        <w:drawing>
          <wp:inline distT="0" distB="0" distL="0" distR="0" wp14:anchorId="743DFF7E" wp14:editId="097F7F23">
            <wp:extent cx="6210838" cy="1714649"/>
            <wp:effectExtent l="0" t="0" r="0" b="0"/>
            <wp:docPr id="115632634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26349" name="Picture 1" descr="A screenshot of a computer pro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2C72" w14:textId="13DB8C1D" w:rsidR="00F23BA5" w:rsidRDefault="00F23BA5" w:rsidP="00F23BA5">
      <w:pPr>
        <w:pStyle w:val="Caption"/>
        <w:jc w:val="center"/>
      </w:pPr>
      <w:bookmarkStart w:id="25" w:name="_Toc139140246"/>
      <w:r>
        <w:t xml:space="preserve">Screenshot </w:t>
      </w:r>
      <w:fldSimple w:instr=" SEQ Screenshot \* ARABIC ">
        <w:r w:rsidR="0011765D">
          <w:rPr>
            <w:noProof/>
          </w:rPr>
          <w:t>21</w:t>
        </w:r>
      </w:fldSimple>
      <w:r>
        <w:t xml:space="preserve"> </w:t>
      </w:r>
      <w:r w:rsidRPr="0010308E">
        <w:t>forward</w:t>
      </w:r>
      <w:r>
        <w:t>ed</w:t>
      </w:r>
      <w:r w:rsidRPr="0010308E">
        <w:t xml:space="preserve"> local port 8080 to service port 80 with port-</w:t>
      </w:r>
      <w:proofErr w:type="gramStart"/>
      <w:r w:rsidRPr="0010308E">
        <w:t>forward</w:t>
      </w:r>
      <w:bookmarkEnd w:id="25"/>
      <w:proofErr w:type="gramEnd"/>
    </w:p>
    <w:p w14:paraId="0BAA5DF4" w14:textId="77777777" w:rsidR="00F23BA5" w:rsidRDefault="00F23BA5" w:rsidP="00F23BA5">
      <w:pPr>
        <w:pStyle w:val="Caption"/>
        <w:jc w:val="center"/>
      </w:pPr>
    </w:p>
    <w:p w14:paraId="188C48FD" w14:textId="77777777" w:rsidR="00F23BA5" w:rsidRDefault="00F23BA5" w:rsidP="00F23BA5">
      <w:pPr>
        <w:pStyle w:val="Caption"/>
        <w:keepNext/>
        <w:jc w:val="center"/>
      </w:pPr>
      <w:r w:rsidRPr="00F23BA5">
        <w:drawing>
          <wp:inline distT="0" distB="0" distL="0" distR="0" wp14:anchorId="1C759E3B" wp14:editId="432E35B8">
            <wp:extent cx="6310630" cy="2584450"/>
            <wp:effectExtent l="0" t="0" r="0" b="6350"/>
            <wp:docPr id="1417411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1113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C1EC" w14:textId="08755833" w:rsidR="00F23BA5" w:rsidRDefault="00F23BA5" w:rsidP="00F23BA5">
      <w:pPr>
        <w:pStyle w:val="Caption"/>
        <w:jc w:val="center"/>
      </w:pPr>
      <w:bookmarkStart w:id="26" w:name="_Toc139140247"/>
      <w:r>
        <w:t xml:space="preserve">Screenshot </w:t>
      </w:r>
      <w:fldSimple w:instr=" SEQ Screenshot \* ARABIC ">
        <w:r w:rsidR="0011765D">
          <w:rPr>
            <w:noProof/>
          </w:rPr>
          <w:t>22</w:t>
        </w:r>
      </w:fldSimple>
      <w:r>
        <w:t xml:space="preserve"> verified the access to </w:t>
      </w:r>
      <w:proofErr w:type="gramStart"/>
      <w:r>
        <w:t>service</w:t>
      </w:r>
      <w:bookmarkEnd w:id="26"/>
      <w:proofErr w:type="gramEnd"/>
    </w:p>
    <w:p w14:paraId="3E33B5BF" w14:textId="77777777" w:rsidR="00F23BA5" w:rsidRDefault="00F23BA5" w:rsidP="00F23BA5">
      <w:pPr>
        <w:pStyle w:val="Caption"/>
        <w:jc w:val="center"/>
      </w:pPr>
    </w:p>
    <w:p w14:paraId="6106B74E" w14:textId="77777777" w:rsidR="00F23BA5" w:rsidRDefault="00F23BA5" w:rsidP="00F23BA5">
      <w:pPr>
        <w:pStyle w:val="Caption"/>
        <w:keepNext/>
        <w:jc w:val="center"/>
      </w:pPr>
      <w:r w:rsidRPr="00F23BA5">
        <w:lastRenderedPageBreak/>
        <w:drawing>
          <wp:inline distT="0" distB="0" distL="0" distR="0" wp14:anchorId="78C42A69" wp14:editId="5358DC45">
            <wp:extent cx="6310630" cy="6064250"/>
            <wp:effectExtent l="0" t="0" r="0" b="0"/>
            <wp:docPr id="2104745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4597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BA87" w14:textId="40290DCE" w:rsidR="00F23BA5" w:rsidRDefault="00F23BA5" w:rsidP="00F23BA5">
      <w:pPr>
        <w:pStyle w:val="Caption"/>
        <w:jc w:val="center"/>
      </w:pPr>
      <w:bookmarkStart w:id="27" w:name="_Toc139140248"/>
      <w:r>
        <w:t xml:space="preserve">Screenshot </w:t>
      </w:r>
      <w:fldSimple w:instr=" SEQ Screenshot \* ARABIC ">
        <w:r w:rsidR="0011765D">
          <w:rPr>
            <w:noProof/>
          </w:rPr>
          <w:t>23</w:t>
        </w:r>
      </w:fldSimple>
      <w:r>
        <w:t xml:space="preserve"> Access to port</w:t>
      </w:r>
      <w:bookmarkEnd w:id="27"/>
    </w:p>
    <w:p w14:paraId="28A30A6F" w14:textId="77777777" w:rsidR="00F23BA5" w:rsidRDefault="00F23BA5" w:rsidP="00F23BA5">
      <w:pPr>
        <w:pStyle w:val="Caption"/>
        <w:jc w:val="center"/>
      </w:pPr>
    </w:p>
    <w:p w14:paraId="355EDDBC" w14:textId="32E5B121" w:rsidR="00F23BA5" w:rsidRDefault="00F23BA5" w:rsidP="00F23BA5">
      <w:pPr>
        <w:pStyle w:val="Caption"/>
        <w:rPr>
          <w:sz w:val="24"/>
          <w:szCs w:val="24"/>
        </w:rPr>
      </w:pPr>
      <w:r w:rsidRPr="00F23BA5">
        <w:rPr>
          <w:sz w:val="24"/>
          <w:szCs w:val="24"/>
        </w:rPr>
        <w:t xml:space="preserve">It was not successful because </w:t>
      </w:r>
      <w:proofErr w:type="spellStart"/>
      <w:r w:rsidRPr="00F23BA5">
        <w:rPr>
          <w:sz w:val="24"/>
          <w:szCs w:val="24"/>
        </w:rPr>
        <w:t>ClusterIP</w:t>
      </w:r>
      <w:proofErr w:type="spellEnd"/>
      <w:r w:rsidRPr="00F23BA5">
        <w:rPr>
          <w:sz w:val="24"/>
          <w:szCs w:val="24"/>
        </w:rPr>
        <w:t xml:space="preserve"> is designed for internal communication within the cluster and does not provide external access.</w:t>
      </w:r>
    </w:p>
    <w:p w14:paraId="2B94082B" w14:textId="77777777" w:rsidR="00F23BA5" w:rsidRDefault="00F23BA5" w:rsidP="00F23BA5">
      <w:pPr>
        <w:pStyle w:val="Caption"/>
        <w:rPr>
          <w:sz w:val="24"/>
          <w:szCs w:val="24"/>
        </w:rPr>
      </w:pPr>
    </w:p>
    <w:p w14:paraId="56F86539" w14:textId="77777777" w:rsidR="00F23BA5" w:rsidRDefault="00F23BA5" w:rsidP="00F23BA5">
      <w:pPr>
        <w:pStyle w:val="Caption"/>
        <w:keepNext/>
      </w:pPr>
      <w:r w:rsidRPr="00F23BA5">
        <w:rPr>
          <w:sz w:val="24"/>
          <w:szCs w:val="24"/>
        </w:rPr>
        <w:lastRenderedPageBreak/>
        <w:drawing>
          <wp:inline distT="0" distB="0" distL="0" distR="0" wp14:anchorId="53566259" wp14:editId="16C4F621">
            <wp:extent cx="6310630" cy="2620645"/>
            <wp:effectExtent l="0" t="0" r="0" b="8255"/>
            <wp:docPr id="19898333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33321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90F3" w14:textId="4E11EA7D" w:rsidR="00F23BA5" w:rsidRDefault="00F23BA5" w:rsidP="00F23BA5">
      <w:pPr>
        <w:pStyle w:val="Caption"/>
        <w:jc w:val="center"/>
      </w:pPr>
      <w:bookmarkStart w:id="28" w:name="_Toc139140249"/>
      <w:r>
        <w:t xml:space="preserve">Screenshot </w:t>
      </w:r>
      <w:fldSimple w:instr=" SEQ Screenshot \* ARABIC ">
        <w:r w:rsidR="0011765D">
          <w:rPr>
            <w:noProof/>
          </w:rPr>
          <w:t>24</w:t>
        </w:r>
      </w:fldSimple>
      <w:r>
        <w:t xml:space="preserve"> Service type updated to </w:t>
      </w:r>
      <w:proofErr w:type="spellStart"/>
      <w:proofErr w:type="gramStart"/>
      <w:r>
        <w:t>nodeport</w:t>
      </w:r>
      <w:bookmarkEnd w:id="28"/>
      <w:proofErr w:type="spellEnd"/>
      <w:proofErr w:type="gramEnd"/>
    </w:p>
    <w:p w14:paraId="40872019" w14:textId="77777777" w:rsidR="00F23BA5" w:rsidRDefault="00F23BA5" w:rsidP="00F23BA5">
      <w:pPr>
        <w:pStyle w:val="Caption"/>
        <w:jc w:val="center"/>
      </w:pPr>
    </w:p>
    <w:p w14:paraId="4285C0AD" w14:textId="746125BD" w:rsidR="00F23BA5" w:rsidRDefault="00F23BA5" w:rsidP="00F23BA5">
      <w:pPr>
        <w:pStyle w:val="Caption"/>
        <w:rPr>
          <w:sz w:val="22"/>
          <w:szCs w:val="22"/>
        </w:rPr>
      </w:pPr>
      <w:r>
        <w:rPr>
          <w:sz w:val="22"/>
          <w:szCs w:val="22"/>
        </w:rPr>
        <w:t xml:space="preserve">The port fort is </w:t>
      </w:r>
      <w:proofErr w:type="gramStart"/>
      <w:r>
        <w:rPr>
          <w:sz w:val="22"/>
          <w:szCs w:val="22"/>
        </w:rPr>
        <w:t>running</w:t>
      </w:r>
      <w:proofErr w:type="gramEnd"/>
    </w:p>
    <w:p w14:paraId="23FD4AA5" w14:textId="77777777" w:rsidR="00812543" w:rsidRDefault="00812543" w:rsidP="00F23BA5">
      <w:pPr>
        <w:pStyle w:val="Caption"/>
        <w:rPr>
          <w:sz w:val="22"/>
          <w:szCs w:val="22"/>
        </w:rPr>
      </w:pPr>
    </w:p>
    <w:p w14:paraId="3FBC0E74" w14:textId="77777777" w:rsidR="00812543" w:rsidRDefault="00812543" w:rsidP="00812543">
      <w:pPr>
        <w:pStyle w:val="Caption"/>
        <w:keepNext/>
      </w:pPr>
      <w:r w:rsidRPr="00812543">
        <w:rPr>
          <w:sz w:val="22"/>
          <w:szCs w:val="22"/>
        </w:rPr>
        <w:drawing>
          <wp:inline distT="0" distB="0" distL="0" distR="0" wp14:anchorId="56772D57" wp14:editId="37599307">
            <wp:extent cx="6310630" cy="1094105"/>
            <wp:effectExtent l="0" t="0" r="0" b="0"/>
            <wp:docPr id="4310098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09896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183D" w14:textId="20DBF556" w:rsidR="00812543" w:rsidRDefault="00812543" w:rsidP="00812543">
      <w:pPr>
        <w:pStyle w:val="Caption"/>
        <w:jc w:val="center"/>
      </w:pPr>
      <w:bookmarkStart w:id="29" w:name="_Toc139140250"/>
      <w:r>
        <w:t xml:space="preserve">Screenshot </w:t>
      </w:r>
      <w:fldSimple w:instr=" SEQ Screenshot \* ARABIC ">
        <w:r w:rsidR="0011765D">
          <w:rPr>
            <w:noProof/>
          </w:rPr>
          <w:t>25</w:t>
        </w:r>
      </w:fldSimple>
      <w:r>
        <w:t xml:space="preserve"> sg inbound rule </w:t>
      </w:r>
      <w:proofErr w:type="gramStart"/>
      <w:r>
        <w:t>modified</w:t>
      </w:r>
      <w:bookmarkEnd w:id="29"/>
      <w:proofErr w:type="gramEnd"/>
    </w:p>
    <w:p w14:paraId="55E49637" w14:textId="77777777" w:rsidR="00812543" w:rsidRDefault="00812543" w:rsidP="00812543">
      <w:pPr>
        <w:pStyle w:val="Caption"/>
        <w:jc w:val="center"/>
      </w:pPr>
    </w:p>
    <w:p w14:paraId="00C50067" w14:textId="77777777" w:rsidR="00812543" w:rsidRDefault="00812543" w:rsidP="00812543">
      <w:pPr>
        <w:pStyle w:val="Caption"/>
        <w:keepNext/>
        <w:jc w:val="center"/>
      </w:pPr>
      <w:r w:rsidRPr="00812543">
        <w:rPr>
          <w:sz w:val="22"/>
          <w:szCs w:val="22"/>
        </w:rPr>
        <w:drawing>
          <wp:inline distT="0" distB="0" distL="0" distR="0" wp14:anchorId="668420A8" wp14:editId="6DD252AC">
            <wp:extent cx="6310630" cy="3235960"/>
            <wp:effectExtent l="0" t="0" r="0" b="2540"/>
            <wp:docPr id="15625876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87644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CB0B" w14:textId="5EDDD5C0" w:rsidR="00812543" w:rsidRDefault="00812543" w:rsidP="00812543">
      <w:pPr>
        <w:pStyle w:val="Caption"/>
        <w:jc w:val="center"/>
      </w:pPr>
      <w:bookmarkStart w:id="30" w:name="_Toc139140251"/>
      <w:r>
        <w:t xml:space="preserve">Screenshot </w:t>
      </w:r>
      <w:fldSimple w:instr=" SEQ Screenshot \* ARABIC ">
        <w:r w:rsidR="0011765D">
          <w:rPr>
            <w:noProof/>
          </w:rPr>
          <w:t>26</w:t>
        </w:r>
      </w:fldSimple>
      <w:r>
        <w:t xml:space="preserve"> connected guestbook application with </w:t>
      </w:r>
      <w:proofErr w:type="spellStart"/>
      <w:proofErr w:type="gramStart"/>
      <w:r>
        <w:t>NodePort</w:t>
      </w:r>
      <w:bookmarkEnd w:id="30"/>
      <w:proofErr w:type="spellEnd"/>
      <w:proofErr w:type="gramEnd"/>
    </w:p>
    <w:p w14:paraId="792120A6" w14:textId="77777777" w:rsidR="00812543" w:rsidRDefault="00812543" w:rsidP="00812543">
      <w:pPr>
        <w:pStyle w:val="Caption"/>
        <w:jc w:val="center"/>
      </w:pPr>
    </w:p>
    <w:p w14:paraId="0B746D0B" w14:textId="77777777" w:rsidR="00812543" w:rsidRDefault="00812543" w:rsidP="00812543">
      <w:pPr>
        <w:pStyle w:val="Caption"/>
        <w:keepNext/>
        <w:jc w:val="center"/>
      </w:pPr>
      <w:r w:rsidRPr="00812543">
        <w:rPr>
          <w:sz w:val="22"/>
          <w:szCs w:val="22"/>
        </w:rPr>
        <w:lastRenderedPageBreak/>
        <w:drawing>
          <wp:inline distT="0" distB="0" distL="0" distR="0" wp14:anchorId="4A3E178F" wp14:editId="593FDB89">
            <wp:extent cx="6310630" cy="2592070"/>
            <wp:effectExtent l="0" t="0" r="0" b="0"/>
            <wp:docPr id="129276973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69731" name="Picture 1" descr="A screenshot of a computer program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B925" w14:textId="7D556A2E" w:rsidR="00812543" w:rsidRDefault="00812543" w:rsidP="00812543">
      <w:pPr>
        <w:pStyle w:val="Caption"/>
        <w:jc w:val="center"/>
      </w:pPr>
      <w:bookmarkStart w:id="31" w:name="_Toc139140252"/>
      <w:r>
        <w:t xml:space="preserve">Screenshot </w:t>
      </w:r>
      <w:fldSimple w:instr=" SEQ Screenshot \* ARABIC ">
        <w:r w:rsidR="0011765D">
          <w:rPr>
            <w:noProof/>
          </w:rPr>
          <w:t>27</w:t>
        </w:r>
      </w:fldSimple>
      <w:r>
        <w:t xml:space="preserve"> still able to connect after changing </w:t>
      </w:r>
      <w:proofErr w:type="spellStart"/>
      <w:proofErr w:type="gramStart"/>
      <w:r>
        <w:t>nodeport</w:t>
      </w:r>
      <w:bookmarkEnd w:id="31"/>
      <w:proofErr w:type="spellEnd"/>
      <w:proofErr w:type="gramEnd"/>
    </w:p>
    <w:p w14:paraId="49BFB5A5" w14:textId="77777777" w:rsidR="00470820" w:rsidRDefault="00470820" w:rsidP="00812543">
      <w:pPr>
        <w:pStyle w:val="Caption"/>
        <w:jc w:val="center"/>
      </w:pPr>
    </w:p>
    <w:p w14:paraId="1B087B44" w14:textId="77777777" w:rsidR="00470820" w:rsidRDefault="00470820" w:rsidP="00470820">
      <w:pPr>
        <w:pStyle w:val="Caption"/>
        <w:keepNext/>
        <w:jc w:val="center"/>
      </w:pPr>
      <w:r w:rsidRPr="00470820">
        <w:rPr>
          <w:sz w:val="22"/>
          <w:szCs w:val="22"/>
        </w:rPr>
        <w:drawing>
          <wp:inline distT="0" distB="0" distL="0" distR="0" wp14:anchorId="55E4EED3" wp14:editId="1CCBF88B">
            <wp:extent cx="6310630" cy="1384300"/>
            <wp:effectExtent l="0" t="0" r="0" b="6350"/>
            <wp:docPr id="6283544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54421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972C" w14:textId="25B3A437" w:rsidR="00470820" w:rsidRDefault="00470820" w:rsidP="00470820">
      <w:pPr>
        <w:pStyle w:val="Caption"/>
        <w:jc w:val="center"/>
      </w:pPr>
      <w:bookmarkStart w:id="32" w:name="_Toc139140253"/>
      <w:r>
        <w:t xml:space="preserve">Screenshot </w:t>
      </w:r>
      <w:fldSimple w:instr=" SEQ Screenshot \* ARABIC ">
        <w:r w:rsidR="0011765D">
          <w:rPr>
            <w:noProof/>
          </w:rPr>
          <w:t>28</w:t>
        </w:r>
      </w:fldSimple>
      <w:r>
        <w:t xml:space="preserve"> Changed the sg </w:t>
      </w:r>
      <w:proofErr w:type="gramStart"/>
      <w:r>
        <w:t>rule</w:t>
      </w:r>
      <w:bookmarkEnd w:id="32"/>
      <w:proofErr w:type="gramEnd"/>
    </w:p>
    <w:p w14:paraId="3619CCAB" w14:textId="77777777" w:rsidR="00470820" w:rsidRDefault="00470820" w:rsidP="00470820">
      <w:pPr>
        <w:pStyle w:val="Caption"/>
        <w:keepNext/>
        <w:jc w:val="center"/>
      </w:pPr>
      <w:r w:rsidRPr="00470820">
        <w:rPr>
          <w:sz w:val="22"/>
          <w:szCs w:val="22"/>
        </w:rPr>
        <w:drawing>
          <wp:inline distT="0" distB="0" distL="0" distR="0" wp14:anchorId="73EF61F9" wp14:editId="5FCF236A">
            <wp:extent cx="3680460" cy="2524622"/>
            <wp:effectExtent l="0" t="0" r="0" b="9525"/>
            <wp:docPr id="1036526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2676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5588" cy="25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DEBF" w14:textId="5B53F214" w:rsidR="00470820" w:rsidRDefault="00470820" w:rsidP="00470820">
      <w:pPr>
        <w:pStyle w:val="Caption"/>
        <w:jc w:val="center"/>
      </w:pPr>
      <w:bookmarkStart w:id="33" w:name="_Toc139140254"/>
      <w:r>
        <w:t xml:space="preserve">Screenshot </w:t>
      </w:r>
      <w:fldSimple w:instr=" SEQ Screenshot \* ARABIC ">
        <w:r w:rsidR="0011765D">
          <w:rPr>
            <w:noProof/>
          </w:rPr>
          <w:t>29</w:t>
        </w:r>
      </w:fldSimple>
      <w:r>
        <w:t xml:space="preserve"> not successful</w:t>
      </w:r>
      <w:bookmarkEnd w:id="33"/>
    </w:p>
    <w:p w14:paraId="1DE798F6" w14:textId="77777777" w:rsidR="00470820" w:rsidRDefault="00470820" w:rsidP="00470820">
      <w:pPr>
        <w:pStyle w:val="Caption"/>
        <w:jc w:val="center"/>
        <w:rPr>
          <w:sz w:val="22"/>
          <w:szCs w:val="22"/>
        </w:rPr>
      </w:pPr>
    </w:p>
    <w:p w14:paraId="0011B368" w14:textId="77777777" w:rsidR="00470820" w:rsidRPr="00470820" w:rsidRDefault="00470820" w:rsidP="00470820">
      <w:pPr>
        <w:pStyle w:val="Caption"/>
        <w:numPr>
          <w:ilvl w:val="0"/>
          <w:numId w:val="43"/>
        </w:numPr>
        <w:jc w:val="center"/>
        <w:rPr>
          <w:sz w:val="22"/>
          <w:szCs w:val="22"/>
          <w:lang w:val="en-CA"/>
        </w:rPr>
      </w:pPr>
      <w:r w:rsidRPr="00470820">
        <w:rPr>
          <w:b/>
          <w:bCs/>
          <w:sz w:val="22"/>
          <w:szCs w:val="22"/>
        </w:rPr>
        <w:t xml:space="preserve">Would our application work if we give our MongoDB service a </w:t>
      </w:r>
      <w:r w:rsidRPr="00470820">
        <w:rPr>
          <w:b/>
          <w:bCs/>
          <w:i/>
          <w:sz w:val="22"/>
          <w:szCs w:val="22"/>
        </w:rPr>
        <w:t xml:space="preserve">different </w:t>
      </w:r>
      <w:r w:rsidRPr="00470820">
        <w:rPr>
          <w:b/>
          <w:bCs/>
          <w:sz w:val="22"/>
          <w:szCs w:val="22"/>
        </w:rPr>
        <w:t>name?</w:t>
      </w:r>
    </w:p>
    <w:p w14:paraId="7EF40C15" w14:textId="1CAA7C95" w:rsidR="00470820" w:rsidRDefault="00470820" w:rsidP="00470820">
      <w:pPr>
        <w:pStyle w:val="Caption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It may or may not work </w:t>
      </w:r>
      <w:r w:rsidRPr="00470820">
        <w:rPr>
          <w:sz w:val="22"/>
          <w:szCs w:val="22"/>
        </w:rPr>
        <w:t>depending on how the application is configured to connect to the MongoDB service.</w:t>
      </w:r>
    </w:p>
    <w:p w14:paraId="0EC4A22C" w14:textId="77777777" w:rsidR="00470820" w:rsidRDefault="00470820" w:rsidP="00470820">
      <w:pPr>
        <w:pStyle w:val="Caption"/>
        <w:jc w:val="both"/>
        <w:rPr>
          <w:sz w:val="22"/>
          <w:szCs w:val="22"/>
        </w:rPr>
      </w:pPr>
    </w:p>
    <w:p w14:paraId="7F75543D" w14:textId="77777777" w:rsidR="00470820" w:rsidRDefault="00470820" w:rsidP="00470820">
      <w:pPr>
        <w:pStyle w:val="Caption"/>
        <w:keepNext/>
        <w:jc w:val="center"/>
      </w:pPr>
      <w:r w:rsidRPr="00470820">
        <w:rPr>
          <w:sz w:val="22"/>
          <w:szCs w:val="22"/>
        </w:rPr>
        <w:lastRenderedPageBreak/>
        <w:drawing>
          <wp:inline distT="0" distB="0" distL="0" distR="0" wp14:anchorId="75BBE23A" wp14:editId="43E2B76B">
            <wp:extent cx="6157494" cy="1425063"/>
            <wp:effectExtent l="0" t="0" r="0" b="3810"/>
            <wp:docPr id="91046281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62817" name="Picture 1" descr="A screen shot of a computer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D805" w14:textId="51E721C8" w:rsidR="00470820" w:rsidRDefault="00470820" w:rsidP="00470820">
      <w:pPr>
        <w:pStyle w:val="Caption"/>
        <w:jc w:val="center"/>
      </w:pPr>
      <w:bookmarkStart w:id="34" w:name="_Toc139140255"/>
      <w:r>
        <w:t xml:space="preserve">Screenshot </w:t>
      </w:r>
      <w:fldSimple w:instr=" SEQ Screenshot \* ARABIC ">
        <w:r w:rsidR="0011765D">
          <w:rPr>
            <w:noProof/>
          </w:rPr>
          <w:t>30</w:t>
        </w:r>
      </w:fldSimple>
      <w:r>
        <w:t xml:space="preserve"> Deleted Mongo Service</w:t>
      </w:r>
      <w:bookmarkEnd w:id="34"/>
    </w:p>
    <w:p w14:paraId="3E6C28C4" w14:textId="77777777" w:rsidR="00470820" w:rsidRDefault="00470820" w:rsidP="00470820">
      <w:pPr>
        <w:pStyle w:val="Caption"/>
        <w:jc w:val="center"/>
      </w:pPr>
    </w:p>
    <w:p w14:paraId="2FB11AC6" w14:textId="77777777" w:rsidR="00470820" w:rsidRDefault="00470820" w:rsidP="00470820">
      <w:pPr>
        <w:pStyle w:val="Caption"/>
        <w:keepNext/>
        <w:jc w:val="center"/>
      </w:pPr>
      <w:r w:rsidRPr="00470820">
        <w:rPr>
          <w:sz w:val="22"/>
          <w:szCs w:val="22"/>
        </w:rPr>
        <w:drawing>
          <wp:inline distT="0" distB="0" distL="0" distR="0" wp14:anchorId="76BF09F4" wp14:editId="19EDE01C">
            <wp:extent cx="6210838" cy="1150720"/>
            <wp:effectExtent l="0" t="0" r="0" b="0"/>
            <wp:docPr id="288271455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71455" name="Picture 1" descr="A screen shot of a computer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004D" w14:textId="64FD55AC" w:rsidR="00470820" w:rsidRDefault="00470820" w:rsidP="00470820">
      <w:pPr>
        <w:pStyle w:val="Caption"/>
        <w:jc w:val="center"/>
      </w:pPr>
      <w:bookmarkStart w:id="35" w:name="_Toc139140256"/>
      <w:r>
        <w:t xml:space="preserve">Screenshot </w:t>
      </w:r>
      <w:fldSimple w:instr=" SEQ Screenshot \* ARABIC ">
        <w:r w:rsidR="0011765D">
          <w:rPr>
            <w:noProof/>
          </w:rPr>
          <w:t>31</w:t>
        </w:r>
      </w:fldSimple>
      <w:r>
        <w:t xml:space="preserve"> renamed the mongo </w:t>
      </w:r>
      <w:proofErr w:type="gramStart"/>
      <w:r>
        <w:t>service</w:t>
      </w:r>
      <w:bookmarkEnd w:id="35"/>
      <w:proofErr w:type="gramEnd"/>
    </w:p>
    <w:p w14:paraId="173B6C7A" w14:textId="77777777" w:rsidR="00470820" w:rsidRDefault="00470820" w:rsidP="00470820">
      <w:pPr>
        <w:pStyle w:val="Caption"/>
        <w:jc w:val="center"/>
      </w:pPr>
    </w:p>
    <w:p w14:paraId="50DA4728" w14:textId="77777777" w:rsidR="00470820" w:rsidRDefault="00470820" w:rsidP="00470820">
      <w:pPr>
        <w:pStyle w:val="Caption"/>
        <w:keepNext/>
        <w:jc w:val="center"/>
      </w:pPr>
      <w:r w:rsidRPr="00470820">
        <w:rPr>
          <w:sz w:val="22"/>
          <w:szCs w:val="22"/>
        </w:rPr>
        <w:drawing>
          <wp:inline distT="0" distB="0" distL="0" distR="0" wp14:anchorId="14503F79" wp14:editId="659FB8E1">
            <wp:extent cx="5867908" cy="784928"/>
            <wp:effectExtent l="0" t="0" r="0" b="0"/>
            <wp:docPr id="141217612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76122" name="Picture 1" descr="A picture containing text, screenshot, fon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634C" w14:textId="180F1C5D" w:rsidR="00470820" w:rsidRDefault="00470820" w:rsidP="00470820">
      <w:pPr>
        <w:pStyle w:val="Caption"/>
        <w:jc w:val="center"/>
      </w:pPr>
      <w:bookmarkStart w:id="36" w:name="_Toc139140257"/>
      <w:r>
        <w:t xml:space="preserve">Screenshot </w:t>
      </w:r>
      <w:fldSimple w:instr=" SEQ Screenshot \* ARABIC ">
        <w:r w:rsidR="0011765D">
          <w:rPr>
            <w:noProof/>
          </w:rPr>
          <w:t>32</w:t>
        </w:r>
      </w:fldSimple>
      <w:r>
        <w:t xml:space="preserve"> Was not able to connect with </w:t>
      </w:r>
      <w:proofErr w:type="spellStart"/>
      <w:r>
        <w:t>ClusterIP</w:t>
      </w:r>
      <w:proofErr w:type="spellEnd"/>
      <w:r>
        <w:t xml:space="preserve"> after </w:t>
      </w:r>
      <w:proofErr w:type="gramStart"/>
      <w:r>
        <w:t>rename</w:t>
      </w:r>
      <w:bookmarkEnd w:id="36"/>
      <w:proofErr w:type="gramEnd"/>
    </w:p>
    <w:p w14:paraId="5857D46B" w14:textId="77777777" w:rsidR="00470820" w:rsidRDefault="00470820" w:rsidP="00470820">
      <w:pPr>
        <w:pStyle w:val="Caption"/>
        <w:jc w:val="center"/>
      </w:pPr>
    </w:p>
    <w:p w14:paraId="06230ECF" w14:textId="77777777" w:rsidR="00470820" w:rsidRDefault="00470820" w:rsidP="00470820">
      <w:pPr>
        <w:pStyle w:val="Caption"/>
        <w:jc w:val="center"/>
      </w:pPr>
    </w:p>
    <w:p w14:paraId="74A5B670" w14:textId="42380A8A" w:rsidR="00470820" w:rsidRDefault="00470820" w:rsidP="00470820">
      <w:pPr>
        <w:pStyle w:val="Heading2"/>
      </w:pPr>
      <w:bookmarkStart w:id="37" w:name="_Toc139140291"/>
      <w:r>
        <w:t>Workshop 4 – DNS in K8s</w:t>
      </w:r>
      <w:bookmarkEnd w:id="37"/>
    </w:p>
    <w:p w14:paraId="69E8BBAF" w14:textId="77777777" w:rsidR="0016649B" w:rsidRDefault="0016649B" w:rsidP="0016649B"/>
    <w:p w14:paraId="038EF43D" w14:textId="77777777" w:rsidR="0016649B" w:rsidRDefault="0016649B" w:rsidP="0016649B">
      <w:pPr>
        <w:keepNext/>
        <w:jc w:val="center"/>
      </w:pPr>
      <w:r w:rsidRPr="0016649B">
        <w:drawing>
          <wp:inline distT="0" distB="0" distL="0" distR="0" wp14:anchorId="371A79EA" wp14:editId="1E39DE6A">
            <wp:extent cx="6310630" cy="2583180"/>
            <wp:effectExtent l="0" t="0" r="0" b="7620"/>
            <wp:docPr id="17629533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53398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ECBE" w14:textId="4C63AF69" w:rsidR="0016649B" w:rsidRDefault="0016649B" w:rsidP="0016649B">
      <w:pPr>
        <w:pStyle w:val="Caption"/>
        <w:jc w:val="center"/>
      </w:pPr>
      <w:bookmarkStart w:id="38" w:name="_Toc139140258"/>
      <w:r>
        <w:t xml:space="preserve">Screenshot </w:t>
      </w:r>
      <w:fldSimple w:instr=" SEQ Screenshot \* ARABIC ">
        <w:r w:rsidR="0011765D">
          <w:rPr>
            <w:noProof/>
          </w:rPr>
          <w:t>33</w:t>
        </w:r>
      </w:fldSimple>
      <w:r>
        <w:t xml:space="preserve"> Creating deployment for out http </w:t>
      </w:r>
      <w:proofErr w:type="gramStart"/>
      <w:r>
        <w:t>server</w:t>
      </w:r>
      <w:bookmarkEnd w:id="38"/>
      <w:proofErr w:type="gramEnd"/>
    </w:p>
    <w:p w14:paraId="7B359B30" w14:textId="77777777" w:rsidR="0016649B" w:rsidRDefault="0016649B" w:rsidP="0016649B">
      <w:pPr>
        <w:pStyle w:val="Caption"/>
        <w:jc w:val="center"/>
      </w:pPr>
    </w:p>
    <w:p w14:paraId="6833AF2B" w14:textId="77777777" w:rsidR="0016649B" w:rsidRDefault="0016649B" w:rsidP="0016649B">
      <w:pPr>
        <w:pStyle w:val="Caption"/>
        <w:keepNext/>
        <w:jc w:val="center"/>
      </w:pPr>
      <w:r w:rsidRPr="0016649B">
        <w:lastRenderedPageBreak/>
        <w:drawing>
          <wp:inline distT="0" distB="0" distL="0" distR="0" wp14:anchorId="39C363E4" wp14:editId="72BE8C72">
            <wp:extent cx="6310630" cy="3521075"/>
            <wp:effectExtent l="0" t="0" r="0" b="3175"/>
            <wp:docPr id="1672458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5892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CB28" w14:textId="31657998" w:rsidR="0016649B" w:rsidRDefault="0016649B" w:rsidP="0016649B">
      <w:pPr>
        <w:pStyle w:val="Caption"/>
        <w:jc w:val="center"/>
      </w:pPr>
      <w:bookmarkStart w:id="39" w:name="_Toc139140259"/>
      <w:r>
        <w:t xml:space="preserve">Screenshot </w:t>
      </w:r>
      <w:fldSimple w:instr=" SEQ Screenshot \* ARABIC ">
        <w:r w:rsidR="0011765D">
          <w:rPr>
            <w:noProof/>
          </w:rPr>
          <w:t>34</w:t>
        </w:r>
      </w:fldSimple>
      <w:r>
        <w:t xml:space="preserve"> Deployment is </w:t>
      </w:r>
      <w:proofErr w:type="gramStart"/>
      <w:r>
        <w:t>exposed</w:t>
      </w:r>
      <w:bookmarkEnd w:id="39"/>
      <w:proofErr w:type="gramEnd"/>
    </w:p>
    <w:p w14:paraId="3C19E5F5" w14:textId="77777777" w:rsidR="0016649B" w:rsidRDefault="0016649B" w:rsidP="0016649B">
      <w:pPr>
        <w:pStyle w:val="Caption"/>
        <w:jc w:val="center"/>
      </w:pPr>
    </w:p>
    <w:p w14:paraId="30077007" w14:textId="77777777" w:rsidR="0016649B" w:rsidRDefault="0016649B" w:rsidP="0016649B">
      <w:pPr>
        <w:pStyle w:val="Caption"/>
        <w:keepNext/>
        <w:jc w:val="center"/>
      </w:pPr>
      <w:r w:rsidRPr="0016649B">
        <w:drawing>
          <wp:inline distT="0" distB="0" distL="0" distR="0" wp14:anchorId="7FEA9B83" wp14:editId="6107B753">
            <wp:extent cx="6310630" cy="1079500"/>
            <wp:effectExtent l="0" t="0" r="0" b="6350"/>
            <wp:docPr id="1344958784" name="Picture 1" descr="A picture containing text, fon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58784" name="Picture 1" descr="A picture containing text, font, screenshot, softwar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CC1B" w14:textId="6A728DC7" w:rsidR="0016649B" w:rsidRDefault="0016649B" w:rsidP="0016649B">
      <w:pPr>
        <w:pStyle w:val="Caption"/>
        <w:jc w:val="center"/>
      </w:pPr>
      <w:bookmarkStart w:id="40" w:name="_Toc139140260"/>
      <w:r>
        <w:t xml:space="preserve">Screenshot </w:t>
      </w:r>
      <w:fldSimple w:instr=" SEQ Screenshot \* ARABIC ">
        <w:r w:rsidR="0011765D">
          <w:rPr>
            <w:noProof/>
          </w:rPr>
          <w:t>35</w:t>
        </w:r>
      </w:fldSimple>
      <w:r>
        <w:t xml:space="preserve">Access to the application tested </w:t>
      </w:r>
      <w:proofErr w:type="gramStart"/>
      <w:r>
        <w:t>successfully</w:t>
      </w:r>
      <w:bookmarkEnd w:id="40"/>
      <w:proofErr w:type="gramEnd"/>
    </w:p>
    <w:p w14:paraId="18E8C645" w14:textId="77777777" w:rsidR="0016649B" w:rsidRDefault="0016649B" w:rsidP="0016649B">
      <w:pPr>
        <w:pStyle w:val="Caption"/>
        <w:jc w:val="center"/>
      </w:pPr>
    </w:p>
    <w:p w14:paraId="5629D968" w14:textId="77777777" w:rsidR="0016649B" w:rsidRDefault="0016649B" w:rsidP="0016649B">
      <w:pPr>
        <w:pStyle w:val="Caption"/>
        <w:keepNext/>
        <w:jc w:val="center"/>
      </w:pPr>
      <w:r w:rsidRPr="0016649B">
        <w:drawing>
          <wp:inline distT="0" distB="0" distL="0" distR="0" wp14:anchorId="2BD93A31" wp14:editId="4DCE487A">
            <wp:extent cx="6310630" cy="3159125"/>
            <wp:effectExtent l="0" t="0" r="0" b="3175"/>
            <wp:docPr id="1359523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2326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2198" w14:textId="2AC5FAE4" w:rsidR="0016649B" w:rsidRDefault="0016649B" w:rsidP="0016649B">
      <w:pPr>
        <w:pStyle w:val="Caption"/>
        <w:jc w:val="center"/>
      </w:pPr>
      <w:bookmarkStart w:id="41" w:name="_Toc139140261"/>
      <w:r>
        <w:t xml:space="preserve">Screenshot </w:t>
      </w:r>
      <w:fldSimple w:instr=" SEQ Screenshot \* ARABIC ">
        <w:r w:rsidR="0011765D">
          <w:rPr>
            <w:noProof/>
          </w:rPr>
          <w:t>36</w:t>
        </w:r>
      </w:fldSimple>
      <w:r>
        <w:t xml:space="preserve"> Services and Endpoints</w:t>
      </w:r>
      <w:bookmarkEnd w:id="41"/>
    </w:p>
    <w:p w14:paraId="74D73180" w14:textId="77777777" w:rsidR="00635EA4" w:rsidRDefault="00635EA4" w:rsidP="0016649B">
      <w:pPr>
        <w:pStyle w:val="Caption"/>
        <w:jc w:val="center"/>
      </w:pPr>
    </w:p>
    <w:p w14:paraId="42210447" w14:textId="77777777" w:rsidR="00635EA4" w:rsidRDefault="00635EA4" w:rsidP="00635EA4">
      <w:pPr>
        <w:pStyle w:val="Caption"/>
        <w:keepNext/>
        <w:jc w:val="center"/>
      </w:pPr>
      <w:r w:rsidRPr="00635EA4">
        <w:lastRenderedPageBreak/>
        <w:drawing>
          <wp:inline distT="0" distB="0" distL="0" distR="0" wp14:anchorId="155F7CC7" wp14:editId="6735D3EE">
            <wp:extent cx="6310630" cy="1881505"/>
            <wp:effectExtent l="0" t="0" r="0" b="4445"/>
            <wp:docPr id="1469467734" name="Picture 1" descr="A picture containing text, software, screensho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67734" name="Picture 1" descr="A picture containing text, software, screenshot, multimedia softwar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A374" w14:textId="34534D1E" w:rsidR="00635EA4" w:rsidRPr="0016649B" w:rsidRDefault="00635EA4" w:rsidP="00635EA4">
      <w:pPr>
        <w:pStyle w:val="Caption"/>
        <w:jc w:val="center"/>
      </w:pPr>
      <w:bookmarkStart w:id="42" w:name="_Toc139140262"/>
      <w:r>
        <w:t xml:space="preserve">Screenshot </w:t>
      </w:r>
      <w:fldSimple w:instr=" SEQ Screenshot \* ARABIC ">
        <w:r w:rsidR="0011765D">
          <w:rPr>
            <w:noProof/>
          </w:rPr>
          <w:t>37</w:t>
        </w:r>
      </w:fldSimple>
      <w:r>
        <w:t xml:space="preserve"> name server not </w:t>
      </w:r>
      <w:proofErr w:type="gramStart"/>
      <w:r>
        <w:t>found</w:t>
      </w:r>
      <w:bookmarkEnd w:id="42"/>
      <w:proofErr w:type="gramEnd"/>
    </w:p>
    <w:bookmarkStart w:id="43" w:name="_Toc139140292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sz w:val="24"/>
        </w:rPr>
        <w:id w:val="224107885"/>
        <w:docPartObj>
          <w:docPartGallery w:val="Bibliographies"/>
          <w:docPartUnique/>
        </w:docPartObj>
      </w:sdtPr>
      <w:sdtContent>
        <w:p w14:paraId="278B8C77" w14:textId="6F251E43" w:rsidR="00734C4E" w:rsidRDefault="00734C4E">
          <w:pPr>
            <w:pStyle w:val="Heading1"/>
          </w:pPr>
          <w:r>
            <w:t>References</w:t>
          </w:r>
          <w:bookmarkEnd w:id="43"/>
        </w:p>
        <w:sdt>
          <w:sdtPr>
            <w:id w:val="-573587230"/>
            <w:bibliography/>
          </w:sdtPr>
          <w:sdtContent>
            <w:p w14:paraId="6F9F6D04" w14:textId="77777777" w:rsidR="00734C4E" w:rsidRDefault="00734C4E" w:rsidP="00734C4E">
              <w:pPr>
                <w:pStyle w:val="Bibliography"/>
                <w:ind w:left="720" w:hanging="720"/>
              </w:pPr>
            </w:p>
            <w:p w14:paraId="6DF97198" w14:textId="77777777" w:rsidR="00143E52" w:rsidRDefault="00734C4E" w:rsidP="00143E52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143E52">
                <w:rPr>
                  <w:noProof/>
                </w:rPr>
                <w:t>Geiman, I. (2023, Summer). Lectures and Slides, CLO835_Portable Technologies in cloud. Seneca Newham Campus, North York.</w:t>
              </w:r>
            </w:p>
            <w:p w14:paraId="1587BE8B" w14:textId="77777777" w:rsidR="00143E52" w:rsidRDefault="00143E52" w:rsidP="00143E5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Learner Lab</w:t>
              </w:r>
              <w:r>
                <w:rPr>
                  <w:noProof/>
                </w:rPr>
                <w:t>. (2023). Retrieved from https://awsacademy.instructure.com/.</w:t>
              </w:r>
            </w:p>
            <w:p w14:paraId="546A903E" w14:textId="6C17E594" w:rsidR="00F214A6" w:rsidRPr="00E80DB6" w:rsidRDefault="00734C4E" w:rsidP="00143E52">
              <w:pPr>
                <w:rPr>
                  <w:lang w:val="en-CA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F214A6" w:rsidRPr="00E80DB6" w:rsidSect="00EA6771">
      <w:headerReference w:type="default" r:id="rId48"/>
      <w:pgSz w:w="12240" w:h="15840" w:code="1"/>
      <w:pgMar w:top="720" w:right="1151" w:bottom="720" w:left="1151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CFF8A" w14:textId="77777777" w:rsidR="0076588B" w:rsidRDefault="0076588B" w:rsidP="00A91D75">
      <w:r>
        <w:separator/>
      </w:r>
    </w:p>
  </w:endnote>
  <w:endnote w:type="continuationSeparator" w:id="0">
    <w:p w14:paraId="587EDFAE" w14:textId="77777777" w:rsidR="0076588B" w:rsidRDefault="0076588B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3A69A" w14:textId="77777777" w:rsidR="0076588B" w:rsidRDefault="0076588B" w:rsidP="00A91D75">
      <w:r>
        <w:separator/>
      </w:r>
    </w:p>
  </w:footnote>
  <w:footnote w:type="continuationSeparator" w:id="0">
    <w:p w14:paraId="741710C7" w14:textId="77777777" w:rsidR="0076588B" w:rsidRDefault="0076588B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6A4473D6" w14:textId="77777777" w:rsidTr="00A7217A">
      <w:trPr>
        <w:trHeight w:val="1060"/>
      </w:trPr>
      <w:tc>
        <w:tcPr>
          <w:tcW w:w="5861" w:type="dxa"/>
        </w:tcPr>
        <w:p w14:paraId="662B0BAC" w14:textId="77777777" w:rsidR="008759A8" w:rsidRDefault="008759A8" w:rsidP="00A7217A">
          <w:pPr>
            <w:pStyle w:val="Header"/>
            <w:spacing w:after="0"/>
          </w:pPr>
          <w:r w:rsidRPr="008759A8">
            <w:rPr>
              <w:noProof/>
            </w:rPr>
            <mc:AlternateContent>
              <mc:Choice Requires="wps">
                <w:drawing>
                  <wp:inline distT="0" distB="0" distL="0" distR="0" wp14:anchorId="2800CAAA" wp14:editId="416B9FB8">
                    <wp:extent cx="1442085" cy="0"/>
                    <wp:effectExtent l="19050" t="19050" r="24765" b="38100"/>
                    <wp:docPr id="17" name="Straight Connector 17" descr="straight lin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 xmlns:w16du="http://schemas.microsoft.com/office/word/2023/wordml/word16du">
                <w:pict>
                  <v:line w14:anchorId="13E9D06C" id="Straight Connector 17" o:spid="_x0000_s1026" alt="straight line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black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1C6BAFD0" w14:textId="77777777" w:rsidR="008759A8" w:rsidRDefault="00D476F7" w:rsidP="00A7217A">
          <w:pPr>
            <w:pStyle w:val="Header"/>
            <w:spacing w:after="0"/>
            <w:jc w:val="righ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DB2604" wp14:editId="6A4E4EED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667E3D" w14:textId="77777777" w:rsidR="00D476F7" w:rsidRPr="00D476F7" w:rsidRDefault="00D476F7" w:rsidP="00D476F7">
                                <w:pPr>
                                  <w:pStyle w:val="Subtitle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DB26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8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7A667E3D" w14:textId="77777777" w:rsidR="00D476F7" w:rsidRPr="00D476F7" w:rsidRDefault="00D476F7" w:rsidP="00D476F7">
                          <w:pPr>
                            <w:pStyle w:val="Subtitle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</w:rPr>
            <mc:AlternateContent>
              <mc:Choice Requires="wps">
                <w:drawing>
                  <wp:inline distT="0" distB="0" distL="0" distR="0" wp14:anchorId="5936D461" wp14:editId="277E77DD">
                    <wp:extent cx="1191260" cy="398780"/>
                    <wp:effectExtent l="0" t="0" r="8890" b="1270"/>
                    <wp:docPr id="15" name="Rectangle: Single Corner Snipped 15" descr="colored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427B616" w14:textId="77777777" w:rsidR="008759A8" w:rsidRPr="008759A8" w:rsidRDefault="008759A8" w:rsidP="008759A8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5936D461" id="Rectangle: Single Corner Snipped 15" o:spid="_x0000_s1029" alt="colored rectangle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17406d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0427B616" w14:textId="77777777" w:rsidR="008759A8" w:rsidRPr="008759A8" w:rsidRDefault="008759A8" w:rsidP="008759A8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0F6FC6" w:themeColor="accent1"/>
      </w:rPr>
    </w:lvl>
  </w:abstractNum>
  <w:abstractNum w:abstractNumId="3" w15:restartNumberingAfterBreak="0">
    <w:nsid w:val="04B84551"/>
    <w:multiLevelType w:val="hybridMultilevel"/>
    <w:tmpl w:val="D0303E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8746A"/>
    <w:multiLevelType w:val="hybridMultilevel"/>
    <w:tmpl w:val="C25846B2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EE4039"/>
    <w:multiLevelType w:val="hybridMultilevel"/>
    <w:tmpl w:val="2770362C"/>
    <w:lvl w:ilvl="0" w:tplc="3AD0C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B4359B"/>
    <w:multiLevelType w:val="hybridMultilevel"/>
    <w:tmpl w:val="95FA3E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66A62"/>
    <w:multiLevelType w:val="hybridMultilevel"/>
    <w:tmpl w:val="12549644"/>
    <w:lvl w:ilvl="0" w:tplc="69DA3C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79379D"/>
    <w:multiLevelType w:val="hybridMultilevel"/>
    <w:tmpl w:val="1714A24C"/>
    <w:lvl w:ilvl="0" w:tplc="A9CEDCE6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95" w:hanging="360"/>
      </w:pPr>
    </w:lvl>
    <w:lvl w:ilvl="2" w:tplc="1009001B" w:tentative="1">
      <w:start w:val="1"/>
      <w:numFmt w:val="lowerRoman"/>
      <w:lvlText w:val="%3."/>
      <w:lvlJc w:val="right"/>
      <w:pPr>
        <w:ind w:left="1915" w:hanging="180"/>
      </w:pPr>
    </w:lvl>
    <w:lvl w:ilvl="3" w:tplc="1009000F" w:tentative="1">
      <w:start w:val="1"/>
      <w:numFmt w:val="decimal"/>
      <w:lvlText w:val="%4."/>
      <w:lvlJc w:val="left"/>
      <w:pPr>
        <w:ind w:left="2635" w:hanging="360"/>
      </w:pPr>
    </w:lvl>
    <w:lvl w:ilvl="4" w:tplc="10090019" w:tentative="1">
      <w:start w:val="1"/>
      <w:numFmt w:val="lowerLetter"/>
      <w:lvlText w:val="%5."/>
      <w:lvlJc w:val="left"/>
      <w:pPr>
        <w:ind w:left="3355" w:hanging="360"/>
      </w:pPr>
    </w:lvl>
    <w:lvl w:ilvl="5" w:tplc="1009001B" w:tentative="1">
      <w:start w:val="1"/>
      <w:numFmt w:val="lowerRoman"/>
      <w:lvlText w:val="%6."/>
      <w:lvlJc w:val="right"/>
      <w:pPr>
        <w:ind w:left="4075" w:hanging="180"/>
      </w:pPr>
    </w:lvl>
    <w:lvl w:ilvl="6" w:tplc="1009000F" w:tentative="1">
      <w:start w:val="1"/>
      <w:numFmt w:val="decimal"/>
      <w:lvlText w:val="%7."/>
      <w:lvlJc w:val="left"/>
      <w:pPr>
        <w:ind w:left="4795" w:hanging="360"/>
      </w:pPr>
    </w:lvl>
    <w:lvl w:ilvl="7" w:tplc="10090019" w:tentative="1">
      <w:start w:val="1"/>
      <w:numFmt w:val="lowerLetter"/>
      <w:lvlText w:val="%8."/>
      <w:lvlJc w:val="left"/>
      <w:pPr>
        <w:ind w:left="5515" w:hanging="360"/>
      </w:pPr>
    </w:lvl>
    <w:lvl w:ilvl="8" w:tplc="1009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10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F6FC6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F6FC6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F6FC6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F6FC6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8B003AD"/>
    <w:multiLevelType w:val="hybridMultilevel"/>
    <w:tmpl w:val="9DE018B0"/>
    <w:lvl w:ilvl="0" w:tplc="FB8AA3E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C083EF4"/>
    <w:multiLevelType w:val="hybridMultilevel"/>
    <w:tmpl w:val="C890B0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F6FC6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F6FC6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F6FC6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F6FC6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0DB579E"/>
    <w:multiLevelType w:val="hybridMultilevel"/>
    <w:tmpl w:val="D21C044C"/>
    <w:lvl w:ilvl="0" w:tplc="A846EE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823290"/>
    <w:multiLevelType w:val="hybridMultilevel"/>
    <w:tmpl w:val="E346A6EA"/>
    <w:lvl w:ilvl="0" w:tplc="D1AEBD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7E44B1"/>
    <w:multiLevelType w:val="hybridMultilevel"/>
    <w:tmpl w:val="EB4440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F6FC6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F6FC6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F6FC6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F6FC6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F6FC6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F6FC6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F6FC6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F6FC6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A801DCE"/>
    <w:multiLevelType w:val="hybridMultilevel"/>
    <w:tmpl w:val="2E32A002"/>
    <w:lvl w:ilvl="0" w:tplc="EDEE83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720C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B01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9606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5E1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268F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667D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CC39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46F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F6FC6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F6FC6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F6FC6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F6FC6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0C65249"/>
    <w:multiLevelType w:val="hybridMultilevel"/>
    <w:tmpl w:val="F71C71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0F6FC6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0F6FC6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0F6FC6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0F6FC6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0F6FC6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0F6FC6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0F6FC6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0F6FC6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0F6FC6" w:themeColor="accent1"/>
      </w:rPr>
    </w:lvl>
  </w:abstractNum>
  <w:abstractNum w:abstractNumId="23" w15:restartNumberingAfterBreak="0">
    <w:nsid w:val="666B61D5"/>
    <w:multiLevelType w:val="hybridMultilevel"/>
    <w:tmpl w:val="7E9E107E"/>
    <w:lvl w:ilvl="0" w:tplc="886C2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F6FC6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0F6FC6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0F6FC6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0F6FC6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736F2CE1"/>
    <w:multiLevelType w:val="hybridMultilevel"/>
    <w:tmpl w:val="D4DA33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FA0140"/>
    <w:multiLevelType w:val="hybridMultilevel"/>
    <w:tmpl w:val="D3AABF52"/>
    <w:lvl w:ilvl="0" w:tplc="6FCED4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225E5F"/>
    <w:multiLevelType w:val="hybridMultilevel"/>
    <w:tmpl w:val="3190DD46"/>
    <w:lvl w:ilvl="0" w:tplc="69DA3C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0873042">
    <w:abstractNumId w:val="2"/>
  </w:num>
  <w:num w:numId="2" w16cid:durableId="1403404027">
    <w:abstractNumId w:val="2"/>
    <w:lvlOverride w:ilvl="0">
      <w:startOverride w:val="1"/>
    </w:lvlOverride>
  </w:num>
  <w:num w:numId="3" w16cid:durableId="1252160674">
    <w:abstractNumId w:val="10"/>
  </w:num>
  <w:num w:numId="4" w16cid:durableId="720206902">
    <w:abstractNumId w:val="2"/>
    <w:lvlOverride w:ilvl="0">
      <w:startOverride w:val="1"/>
    </w:lvlOverride>
  </w:num>
  <w:num w:numId="5" w16cid:durableId="781726534">
    <w:abstractNumId w:val="2"/>
    <w:lvlOverride w:ilvl="0">
      <w:startOverride w:val="1"/>
    </w:lvlOverride>
  </w:num>
  <w:num w:numId="6" w16cid:durableId="1740178250">
    <w:abstractNumId w:val="2"/>
    <w:lvlOverride w:ilvl="0">
      <w:startOverride w:val="1"/>
    </w:lvlOverride>
  </w:num>
  <w:num w:numId="7" w16cid:durableId="740830923">
    <w:abstractNumId w:val="2"/>
    <w:lvlOverride w:ilvl="0">
      <w:startOverride w:val="1"/>
    </w:lvlOverride>
  </w:num>
  <w:num w:numId="8" w16cid:durableId="261032787">
    <w:abstractNumId w:val="0"/>
  </w:num>
  <w:num w:numId="9" w16cid:durableId="1488548501">
    <w:abstractNumId w:val="28"/>
  </w:num>
  <w:num w:numId="10" w16cid:durableId="1441802619">
    <w:abstractNumId w:val="22"/>
  </w:num>
  <w:num w:numId="11" w16cid:durableId="639966948">
    <w:abstractNumId w:val="22"/>
    <w:lvlOverride w:ilvl="0">
      <w:lvl w:ilvl="0">
        <w:start w:val="1"/>
        <w:numFmt w:val="bullet"/>
        <w:pStyle w:val="ListBullet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0F6FC6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0F6FC6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0F6FC6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0F6FC6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0F6FC6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0F6FC6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0F6FC6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0F6FC6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0F6FC6" w:themeColor="accent1"/>
        </w:rPr>
      </w:lvl>
    </w:lvlOverride>
  </w:num>
  <w:num w:numId="12" w16cid:durableId="1756004251">
    <w:abstractNumId w:val="22"/>
  </w:num>
  <w:num w:numId="13" w16cid:durableId="894779128">
    <w:abstractNumId w:val="22"/>
  </w:num>
  <w:num w:numId="14" w16cid:durableId="1273174888">
    <w:abstractNumId w:val="22"/>
    <w:lvlOverride w:ilvl="0">
      <w:lvl w:ilvl="0">
        <w:start w:val="1"/>
        <w:numFmt w:val="bullet"/>
        <w:pStyle w:val="ListBullet"/>
        <w:lvlText w:val="•"/>
        <w:lvlJc w:val="left"/>
        <w:pPr>
          <w:ind w:left="360" w:hanging="360"/>
        </w:pPr>
        <w:rPr>
          <w:rFonts w:ascii="Cambria" w:hAnsi="Cambria" w:hint="default"/>
          <w:color w:val="0F6FC6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0F6FC6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0F6FC6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0F6FC6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0F6FC6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0F6FC6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0F6FC6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0F6FC6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0F6FC6" w:themeColor="accent1"/>
        </w:rPr>
      </w:lvl>
    </w:lvlOverride>
  </w:num>
  <w:num w:numId="15" w16cid:durableId="1252934286">
    <w:abstractNumId w:val="22"/>
    <w:lvlOverride w:ilvl="0">
      <w:lvl w:ilvl="0">
        <w:start w:val="1"/>
        <w:numFmt w:val="bullet"/>
        <w:pStyle w:val="ListBullet"/>
        <w:lvlText w:val="•"/>
        <w:lvlJc w:val="left"/>
        <w:pPr>
          <w:ind w:left="648" w:hanging="360"/>
        </w:pPr>
        <w:rPr>
          <w:rFonts w:ascii="Cambria" w:hAnsi="Cambria" w:hint="default"/>
          <w:color w:val="0F6FC6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0F6FC6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0F6FC6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0F6FC6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0F6FC6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0F6FC6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0F6FC6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0F6FC6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0F6FC6" w:themeColor="accent1"/>
        </w:rPr>
      </w:lvl>
    </w:lvlOverride>
  </w:num>
  <w:num w:numId="16" w16cid:durableId="42619128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7021825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4347456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8310666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35588533">
    <w:abstractNumId w:val="17"/>
  </w:num>
  <w:num w:numId="21" w16cid:durableId="16122294">
    <w:abstractNumId w:val="20"/>
  </w:num>
  <w:num w:numId="22" w16cid:durableId="773207136">
    <w:abstractNumId w:val="13"/>
  </w:num>
  <w:num w:numId="23" w16cid:durableId="1034958938">
    <w:abstractNumId w:val="8"/>
  </w:num>
  <w:num w:numId="24" w16cid:durableId="1791195690">
    <w:abstractNumId w:val="1"/>
  </w:num>
  <w:num w:numId="25" w16cid:durableId="1322538542">
    <w:abstractNumId w:val="18"/>
  </w:num>
  <w:num w:numId="26" w16cid:durableId="723599337">
    <w:abstractNumId w:val="24"/>
  </w:num>
  <w:num w:numId="27" w16cid:durableId="1923566892">
    <w:abstractNumId w:val="11"/>
  </w:num>
  <w:num w:numId="28" w16cid:durableId="878666306">
    <w:abstractNumId w:val="3"/>
  </w:num>
  <w:num w:numId="29" w16cid:durableId="1001280320">
    <w:abstractNumId w:val="12"/>
  </w:num>
  <w:num w:numId="30" w16cid:durableId="345205988">
    <w:abstractNumId w:val="21"/>
  </w:num>
  <w:num w:numId="31" w16cid:durableId="1383215839">
    <w:abstractNumId w:val="6"/>
  </w:num>
  <w:num w:numId="32" w16cid:durableId="706417946">
    <w:abstractNumId w:val="16"/>
  </w:num>
  <w:num w:numId="33" w16cid:durableId="2041008590">
    <w:abstractNumId w:val="4"/>
  </w:num>
  <w:num w:numId="34" w16cid:durableId="1448697353">
    <w:abstractNumId w:val="9"/>
  </w:num>
  <w:num w:numId="35" w16cid:durableId="526675933">
    <w:abstractNumId w:val="14"/>
  </w:num>
  <w:num w:numId="36" w16cid:durableId="817527820">
    <w:abstractNumId w:val="5"/>
  </w:num>
  <w:num w:numId="37" w16cid:durableId="1498182704">
    <w:abstractNumId w:val="26"/>
  </w:num>
  <w:num w:numId="38" w16cid:durableId="2024697888">
    <w:abstractNumId w:val="23"/>
  </w:num>
  <w:num w:numId="39" w16cid:durableId="591554242">
    <w:abstractNumId w:val="25"/>
  </w:num>
  <w:num w:numId="40" w16cid:durableId="1510946862">
    <w:abstractNumId w:val="15"/>
  </w:num>
  <w:num w:numId="41" w16cid:durableId="735132540">
    <w:abstractNumId w:val="27"/>
  </w:num>
  <w:num w:numId="42" w16cid:durableId="1522357864">
    <w:abstractNumId w:val="7"/>
  </w:num>
  <w:num w:numId="43" w16cid:durableId="60418827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xMDUwMTa3NDEzN7FU0lEKTi0uzszPAykwNKgFANDaCBYtAAAA"/>
  </w:docVars>
  <w:rsids>
    <w:rsidRoot w:val="008E3E51"/>
    <w:rsid w:val="000114D5"/>
    <w:rsid w:val="00015A7A"/>
    <w:rsid w:val="0002111D"/>
    <w:rsid w:val="0002189C"/>
    <w:rsid w:val="000302AA"/>
    <w:rsid w:val="0003228D"/>
    <w:rsid w:val="000346ED"/>
    <w:rsid w:val="0003574A"/>
    <w:rsid w:val="000376B7"/>
    <w:rsid w:val="00040EC5"/>
    <w:rsid w:val="0004694D"/>
    <w:rsid w:val="000548E4"/>
    <w:rsid w:val="00054ED2"/>
    <w:rsid w:val="00095F06"/>
    <w:rsid w:val="000A42A2"/>
    <w:rsid w:val="000A7B2B"/>
    <w:rsid w:val="000C59D1"/>
    <w:rsid w:val="000E33C5"/>
    <w:rsid w:val="000F6525"/>
    <w:rsid w:val="000F6927"/>
    <w:rsid w:val="000F7FAC"/>
    <w:rsid w:val="00107272"/>
    <w:rsid w:val="001073A0"/>
    <w:rsid w:val="0011045A"/>
    <w:rsid w:val="0011765D"/>
    <w:rsid w:val="0012273D"/>
    <w:rsid w:val="00126481"/>
    <w:rsid w:val="00140D58"/>
    <w:rsid w:val="00143E52"/>
    <w:rsid w:val="001477C7"/>
    <w:rsid w:val="00154D3B"/>
    <w:rsid w:val="001647E4"/>
    <w:rsid w:val="0016649B"/>
    <w:rsid w:val="001733F8"/>
    <w:rsid w:val="00176B70"/>
    <w:rsid w:val="001805A5"/>
    <w:rsid w:val="00182D32"/>
    <w:rsid w:val="00184B35"/>
    <w:rsid w:val="001865F2"/>
    <w:rsid w:val="00186D05"/>
    <w:rsid w:val="00191120"/>
    <w:rsid w:val="0019378C"/>
    <w:rsid w:val="001979DE"/>
    <w:rsid w:val="001A594D"/>
    <w:rsid w:val="001B2738"/>
    <w:rsid w:val="001B3506"/>
    <w:rsid w:val="001B6EFA"/>
    <w:rsid w:val="001C0CB1"/>
    <w:rsid w:val="001E2E12"/>
    <w:rsid w:val="001E59F3"/>
    <w:rsid w:val="001E66D5"/>
    <w:rsid w:val="002015A9"/>
    <w:rsid w:val="002023B9"/>
    <w:rsid w:val="00202508"/>
    <w:rsid w:val="002063EE"/>
    <w:rsid w:val="00211764"/>
    <w:rsid w:val="00213D96"/>
    <w:rsid w:val="00216A70"/>
    <w:rsid w:val="00221B5F"/>
    <w:rsid w:val="0022514C"/>
    <w:rsid w:val="00226FF2"/>
    <w:rsid w:val="002336C4"/>
    <w:rsid w:val="00253D82"/>
    <w:rsid w:val="00260503"/>
    <w:rsid w:val="0026580E"/>
    <w:rsid w:val="00271BB5"/>
    <w:rsid w:val="002913EB"/>
    <w:rsid w:val="002923AA"/>
    <w:rsid w:val="00294952"/>
    <w:rsid w:val="002974A9"/>
    <w:rsid w:val="00297AC4"/>
    <w:rsid w:val="002A19D0"/>
    <w:rsid w:val="002A7B26"/>
    <w:rsid w:val="002E35A1"/>
    <w:rsid w:val="002F1693"/>
    <w:rsid w:val="002F41BD"/>
    <w:rsid w:val="00307115"/>
    <w:rsid w:val="003146E6"/>
    <w:rsid w:val="003222B1"/>
    <w:rsid w:val="003365D9"/>
    <w:rsid w:val="00342438"/>
    <w:rsid w:val="00344386"/>
    <w:rsid w:val="003478DE"/>
    <w:rsid w:val="00363D51"/>
    <w:rsid w:val="00364B1A"/>
    <w:rsid w:val="00367490"/>
    <w:rsid w:val="0037272E"/>
    <w:rsid w:val="00375CAC"/>
    <w:rsid w:val="00385388"/>
    <w:rsid w:val="00387898"/>
    <w:rsid w:val="00396389"/>
    <w:rsid w:val="003A7098"/>
    <w:rsid w:val="003B196E"/>
    <w:rsid w:val="003B3669"/>
    <w:rsid w:val="003B71A6"/>
    <w:rsid w:val="003C1B4B"/>
    <w:rsid w:val="003C44E0"/>
    <w:rsid w:val="003C6038"/>
    <w:rsid w:val="003C6310"/>
    <w:rsid w:val="003C7755"/>
    <w:rsid w:val="003F0A42"/>
    <w:rsid w:val="003F27C9"/>
    <w:rsid w:val="003F429C"/>
    <w:rsid w:val="0040706B"/>
    <w:rsid w:val="00410837"/>
    <w:rsid w:val="004127CD"/>
    <w:rsid w:val="00422ABE"/>
    <w:rsid w:val="00430998"/>
    <w:rsid w:val="00431DCF"/>
    <w:rsid w:val="004339FE"/>
    <w:rsid w:val="00434194"/>
    <w:rsid w:val="00437E2C"/>
    <w:rsid w:val="00442DA0"/>
    <w:rsid w:val="004550B8"/>
    <w:rsid w:val="00470820"/>
    <w:rsid w:val="00470CF4"/>
    <w:rsid w:val="0048475A"/>
    <w:rsid w:val="004858EC"/>
    <w:rsid w:val="0049230E"/>
    <w:rsid w:val="00494942"/>
    <w:rsid w:val="004A7354"/>
    <w:rsid w:val="004D02B9"/>
    <w:rsid w:val="004D05C5"/>
    <w:rsid w:val="004D41F3"/>
    <w:rsid w:val="004E55AE"/>
    <w:rsid w:val="004E6CDB"/>
    <w:rsid w:val="004F08DB"/>
    <w:rsid w:val="004F1584"/>
    <w:rsid w:val="004F16EF"/>
    <w:rsid w:val="004F62E7"/>
    <w:rsid w:val="004F7EA6"/>
    <w:rsid w:val="0050369B"/>
    <w:rsid w:val="005117F8"/>
    <w:rsid w:val="005130EB"/>
    <w:rsid w:val="0051478B"/>
    <w:rsid w:val="0051585F"/>
    <w:rsid w:val="00520FC1"/>
    <w:rsid w:val="005217A8"/>
    <w:rsid w:val="0052422E"/>
    <w:rsid w:val="005256A4"/>
    <w:rsid w:val="00525895"/>
    <w:rsid w:val="005261F7"/>
    <w:rsid w:val="005278EC"/>
    <w:rsid w:val="00533CCD"/>
    <w:rsid w:val="00551365"/>
    <w:rsid w:val="00551899"/>
    <w:rsid w:val="00567396"/>
    <w:rsid w:val="00577305"/>
    <w:rsid w:val="0057758D"/>
    <w:rsid w:val="00581126"/>
    <w:rsid w:val="00587D61"/>
    <w:rsid w:val="00596427"/>
    <w:rsid w:val="005A10A6"/>
    <w:rsid w:val="005A6346"/>
    <w:rsid w:val="005C2E0B"/>
    <w:rsid w:val="005C5F6D"/>
    <w:rsid w:val="005D2BDC"/>
    <w:rsid w:val="005D3FD9"/>
    <w:rsid w:val="005D6AAA"/>
    <w:rsid w:val="005E14CE"/>
    <w:rsid w:val="00602023"/>
    <w:rsid w:val="00603835"/>
    <w:rsid w:val="0062497D"/>
    <w:rsid w:val="0063107F"/>
    <w:rsid w:val="00632EE8"/>
    <w:rsid w:val="00635EA4"/>
    <w:rsid w:val="00637F82"/>
    <w:rsid w:val="00640F43"/>
    <w:rsid w:val="00644F9D"/>
    <w:rsid w:val="00646682"/>
    <w:rsid w:val="00651B28"/>
    <w:rsid w:val="00652556"/>
    <w:rsid w:val="006617D4"/>
    <w:rsid w:val="0066273A"/>
    <w:rsid w:val="006754FD"/>
    <w:rsid w:val="00684484"/>
    <w:rsid w:val="00685619"/>
    <w:rsid w:val="006B65BB"/>
    <w:rsid w:val="006B6C90"/>
    <w:rsid w:val="006B6E69"/>
    <w:rsid w:val="006C4373"/>
    <w:rsid w:val="006D34D1"/>
    <w:rsid w:val="006E379D"/>
    <w:rsid w:val="006E585F"/>
    <w:rsid w:val="006F39F2"/>
    <w:rsid w:val="006F4724"/>
    <w:rsid w:val="006F5FC2"/>
    <w:rsid w:val="006F6F49"/>
    <w:rsid w:val="00706D1E"/>
    <w:rsid w:val="0071000F"/>
    <w:rsid w:val="0071155C"/>
    <w:rsid w:val="007205CD"/>
    <w:rsid w:val="00734C4E"/>
    <w:rsid w:val="00737C8B"/>
    <w:rsid w:val="00740C83"/>
    <w:rsid w:val="00760843"/>
    <w:rsid w:val="0076588B"/>
    <w:rsid w:val="00772714"/>
    <w:rsid w:val="00774D96"/>
    <w:rsid w:val="00776258"/>
    <w:rsid w:val="007767A9"/>
    <w:rsid w:val="00776D37"/>
    <w:rsid w:val="00780568"/>
    <w:rsid w:val="0078233E"/>
    <w:rsid w:val="007859A4"/>
    <w:rsid w:val="007A7031"/>
    <w:rsid w:val="007B0DFA"/>
    <w:rsid w:val="007B4109"/>
    <w:rsid w:val="007C1C08"/>
    <w:rsid w:val="007C60D0"/>
    <w:rsid w:val="007D5975"/>
    <w:rsid w:val="007E1E1F"/>
    <w:rsid w:val="007E5E59"/>
    <w:rsid w:val="007F608B"/>
    <w:rsid w:val="007F6F52"/>
    <w:rsid w:val="00802FDA"/>
    <w:rsid w:val="00803106"/>
    <w:rsid w:val="00812543"/>
    <w:rsid w:val="00820C80"/>
    <w:rsid w:val="00822624"/>
    <w:rsid w:val="00823D33"/>
    <w:rsid w:val="00843684"/>
    <w:rsid w:val="00843B4C"/>
    <w:rsid w:val="00845FDA"/>
    <w:rsid w:val="00872FD8"/>
    <w:rsid w:val="00874DDC"/>
    <w:rsid w:val="008759A8"/>
    <w:rsid w:val="00881234"/>
    <w:rsid w:val="00883C9B"/>
    <w:rsid w:val="00885412"/>
    <w:rsid w:val="00885A17"/>
    <w:rsid w:val="00891FB9"/>
    <w:rsid w:val="008B2755"/>
    <w:rsid w:val="008B46AB"/>
    <w:rsid w:val="008C08FC"/>
    <w:rsid w:val="008E1BE4"/>
    <w:rsid w:val="008E3E51"/>
    <w:rsid w:val="008E707B"/>
    <w:rsid w:val="00902EB5"/>
    <w:rsid w:val="009210A6"/>
    <w:rsid w:val="0092122D"/>
    <w:rsid w:val="00923798"/>
    <w:rsid w:val="00924378"/>
    <w:rsid w:val="00931CCA"/>
    <w:rsid w:val="00944D7A"/>
    <w:rsid w:val="00963DCA"/>
    <w:rsid w:val="009640FD"/>
    <w:rsid w:val="0097274C"/>
    <w:rsid w:val="0097395E"/>
    <w:rsid w:val="00981E39"/>
    <w:rsid w:val="009869ED"/>
    <w:rsid w:val="009929D7"/>
    <w:rsid w:val="009A0F76"/>
    <w:rsid w:val="009B4534"/>
    <w:rsid w:val="009B61D6"/>
    <w:rsid w:val="009C65E6"/>
    <w:rsid w:val="009D7401"/>
    <w:rsid w:val="009E4394"/>
    <w:rsid w:val="009F42F0"/>
    <w:rsid w:val="00A03642"/>
    <w:rsid w:val="00A03BCD"/>
    <w:rsid w:val="00A05A95"/>
    <w:rsid w:val="00A115A9"/>
    <w:rsid w:val="00A16941"/>
    <w:rsid w:val="00A23EF8"/>
    <w:rsid w:val="00A3253F"/>
    <w:rsid w:val="00A32A81"/>
    <w:rsid w:val="00A4106D"/>
    <w:rsid w:val="00A57F27"/>
    <w:rsid w:val="00A61631"/>
    <w:rsid w:val="00A66057"/>
    <w:rsid w:val="00A7217A"/>
    <w:rsid w:val="00A7259E"/>
    <w:rsid w:val="00A765CF"/>
    <w:rsid w:val="00A85B56"/>
    <w:rsid w:val="00A86068"/>
    <w:rsid w:val="00A87CAA"/>
    <w:rsid w:val="00A90459"/>
    <w:rsid w:val="00A91D75"/>
    <w:rsid w:val="00AA0BE1"/>
    <w:rsid w:val="00AA301D"/>
    <w:rsid w:val="00AA3430"/>
    <w:rsid w:val="00AA710C"/>
    <w:rsid w:val="00AB522B"/>
    <w:rsid w:val="00AB58E2"/>
    <w:rsid w:val="00AB79A1"/>
    <w:rsid w:val="00AC0735"/>
    <w:rsid w:val="00AC343A"/>
    <w:rsid w:val="00AC5C9F"/>
    <w:rsid w:val="00AC61C5"/>
    <w:rsid w:val="00AD3EC1"/>
    <w:rsid w:val="00AD5044"/>
    <w:rsid w:val="00AE0821"/>
    <w:rsid w:val="00AE4947"/>
    <w:rsid w:val="00AE5614"/>
    <w:rsid w:val="00AF27B9"/>
    <w:rsid w:val="00AF420C"/>
    <w:rsid w:val="00AF43ED"/>
    <w:rsid w:val="00AF4E54"/>
    <w:rsid w:val="00AF60FA"/>
    <w:rsid w:val="00B02F75"/>
    <w:rsid w:val="00B05C9F"/>
    <w:rsid w:val="00B064CD"/>
    <w:rsid w:val="00B06B1D"/>
    <w:rsid w:val="00B14A73"/>
    <w:rsid w:val="00B21E83"/>
    <w:rsid w:val="00B25083"/>
    <w:rsid w:val="00B31004"/>
    <w:rsid w:val="00B3261A"/>
    <w:rsid w:val="00B47F64"/>
    <w:rsid w:val="00B548F8"/>
    <w:rsid w:val="00B54AEF"/>
    <w:rsid w:val="00B623B8"/>
    <w:rsid w:val="00B637FA"/>
    <w:rsid w:val="00B737AB"/>
    <w:rsid w:val="00B75FAE"/>
    <w:rsid w:val="00B76394"/>
    <w:rsid w:val="00B84395"/>
    <w:rsid w:val="00B85ED4"/>
    <w:rsid w:val="00B87EDE"/>
    <w:rsid w:val="00B95EA7"/>
    <w:rsid w:val="00BA1AB0"/>
    <w:rsid w:val="00BA27E1"/>
    <w:rsid w:val="00BA7DE1"/>
    <w:rsid w:val="00BB3079"/>
    <w:rsid w:val="00BC4E89"/>
    <w:rsid w:val="00BD0523"/>
    <w:rsid w:val="00BD190D"/>
    <w:rsid w:val="00BD3599"/>
    <w:rsid w:val="00BD67A4"/>
    <w:rsid w:val="00BD6BCF"/>
    <w:rsid w:val="00BE3162"/>
    <w:rsid w:val="00BF7F8D"/>
    <w:rsid w:val="00C0281D"/>
    <w:rsid w:val="00C04D92"/>
    <w:rsid w:val="00C159F6"/>
    <w:rsid w:val="00C207BF"/>
    <w:rsid w:val="00C37092"/>
    <w:rsid w:val="00C40900"/>
    <w:rsid w:val="00C41F24"/>
    <w:rsid w:val="00C41F62"/>
    <w:rsid w:val="00C4251A"/>
    <w:rsid w:val="00C50FEA"/>
    <w:rsid w:val="00C547BB"/>
    <w:rsid w:val="00C6323A"/>
    <w:rsid w:val="00C70235"/>
    <w:rsid w:val="00C743EE"/>
    <w:rsid w:val="00C75B39"/>
    <w:rsid w:val="00C87193"/>
    <w:rsid w:val="00C917D8"/>
    <w:rsid w:val="00C926E5"/>
    <w:rsid w:val="00CA1CAB"/>
    <w:rsid w:val="00CB27A1"/>
    <w:rsid w:val="00CC3F75"/>
    <w:rsid w:val="00CC43B6"/>
    <w:rsid w:val="00CC6BA3"/>
    <w:rsid w:val="00CD0CC9"/>
    <w:rsid w:val="00CF201C"/>
    <w:rsid w:val="00CF383C"/>
    <w:rsid w:val="00CF4D11"/>
    <w:rsid w:val="00CF5563"/>
    <w:rsid w:val="00D0411F"/>
    <w:rsid w:val="00D14508"/>
    <w:rsid w:val="00D202AF"/>
    <w:rsid w:val="00D219DA"/>
    <w:rsid w:val="00D25710"/>
    <w:rsid w:val="00D3006E"/>
    <w:rsid w:val="00D30863"/>
    <w:rsid w:val="00D476F7"/>
    <w:rsid w:val="00D47B04"/>
    <w:rsid w:val="00D54602"/>
    <w:rsid w:val="00D55CBC"/>
    <w:rsid w:val="00D62A93"/>
    <w:rsid w:val="00D6666D"/>
    <w:rsid w:val="00D71496"/>
    <w:rsid w:val="00D718F1"/>
    <w:rsid w:val="00D80200"/>
    <w:rsid w:val="00D8631A"/>
    <w:rsid w:val="00D87CD8"/>
    <w:rsid w:val="00D87F81"/>
    <w:rsid w:val="00D91789"/>
    <w:rsid w:val="00DA14CC"/>
    <w:rsid w:val="00DA2C9C"/>
    <w:rsid w:val="00DB5946"/>
    <w:rsid w:val="00DB7239"/>
    <w:rsid w:val="00DC214F"/>
    <w:rsid w:val="00DC5577"/>
    <w:rsid w:val="00DD0060"/>
    <w:rsid w:val="00DD35EB"/>
    <w:rsid w:val="00DD4586"/>
    <w:rsid w:val="00DE516A"/>
    <w:rsid w:val="00DE5457"/>
    <w:rsid w:val="00DE60A1"/>
    <w:rsid w:val="00DF1CFA"/>
    <w:rsid w:val="00DF4A48"/>
    <w:rsid w:val="00DF55ED"/>
    <w:rsid w:val="00DF56EE"/>
    <w:rsid w:val="00DF781E"/>
    <w:rsid w:val="00E05F0C"/>
    <w:rsid w:val="00E1402B"/>
    <w:rsid w:val="00E14C8F"/>
    <w:rsid w:val="00E15BAB"/>
    <w:rsid w:val="00E22044"/>
    <w:rsid w:val="00E236B0"/>
    <w:rsid w:val="00E23E15"/>
    <w:rsid w:val="00E25240"/>
    <w:rsid w:val="00E2652B"/>
    <w:rsid w:val="00E36FE4"/>
    <w:rsid w:val="00E43C45"/>
    <w:rsid w:val="00E466D8"/>
    <w:rsid w:val="00E50598"/>
    <w:rsid w:val="00E523C3"/>
    <w:rsid w:val="00E5388E"/>
    <w:rsid w:val="00E6016B"/>
    <w:rsid w:val="00E6055A"/>
    <w:rsid w:val="00E613B0"/>
    <w:rsid w:val="00E635CB"/>
    <w:rsid w:val="00E734E3"/>
    <w:rsid w:val="00E80DB6"/>
    <w:rsid w:val="00E84890"/>
    <w:rsid w:val="00E9269B"/>
    <w:rsid w:val="00E94B95"/>
    <w:rsid w:val="00EA30C7"/>
    <w:rsid w:val="00EA3C3A"/>
    <w:rsid w:val="00EA4CB9"/>
    <w:rsid w:val="00EA6771"/>
    <w:rsid w:val="00EB779F"/>
    <w:rsid w:val="00EC2281"/>
    <w:rsid w:val="00ED6905"/>
    <w:rsid w:val="00ED7D48"/>
    <w:rsid w:val="00EF43C0"/>
    <w:rsid w:val="00EF64C7"/>
    <w:rsid w:val="00F110FC"/>
    <w:rsid w:val="00F17E48"/>
    <w:rsid w:val="00F214A6"/>
    <w:rsid w:val="00F21566"/>
    <w:rsid w:val="00F23BA5"/>
    <w:rsid w:val="00F24951"/>
    <w:rsid w:val="00F2616A"/>
    <w:rsid w:val="00F34DC0"/>
    <w:rsid w:val="00F41896"/>
    <w:rsid w:val="00F44ED3"/>
    <w:rsid w:val="00F5507B"/>
    <w:rsid w:val="00F5539B"/>
    <w:rsid w:val="00F5749E"/>
    <w:rsid w:val="00F5753E"/>
    <w:rsid w:val="00F6119B"/>
    <w:rsid w:val="00F648A4"/>
    <w:rsid w:val="00F67776"/>
    <w:rsid w:val="00F77513"/>
    <w:rsid w:val="00F80487"/>
    <w:rsid w:val="00F903B5"/>
    <w:rsid w:val="00FB00A4"/>
    <w:rsid w:val="00FB538B"/>
    <w:rsid w:val="00FC3864"/>
    <w:rsid w:val="00FC5FD4"/>
    <w:rsid w:val="00FC7AE0"/>
    <w:rsid w:val="00FD6DC6"/>
    <w:rsid w:val="00FD6DD6"/>
    <w:rsid w:val="00FE0D74"/>
    <w:rsid w:val="00FE3D2C"/>
    <w:rsid w:val="00FE71F6"/>
    <w:rsid w:val="00FE7E16"/>
    <w:rsid w:val="00FF1A5C"/>
    <w:rsid w:val="00FF2FF4"/>
    <w:rsid w:val="00FF5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85455BF"/>
  <w15:docId w15:val="{3371C4B2-ABC8-4707-9ABF-C6F5A942F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0B5294" w:themeColor="accent1" w:themeShade="BF"/>
      <w:sz w:val="36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0B5294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0B5294" w:themeColor="accent1" w:themeShade="BF"/>
    </w:rPr>
  </w:style>
  <w:style w:type="paragraph" w:styleId="Subtitle">
    <w:name w:val="Subtitle"/>
    <w:basedOn w:val="Normal"/>
    <w:link w:val="SubtitleChar"/>
    <w:uiPriority w:val="2"/>
    <w:unhideWhenUsed/>
    <w:qFormat/>
    <w:rsid w:val="00A91D75"/>
    <w:rPr>
      <w:rFonts w:asciiTheme="majorHAnsi" w:hAnsiTheme="majorHAnsi"/>
      <w:b/>
      <w:color w:val="17406D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04040" w:themeColor="text1" w:themeTint="BF"/>
      <w:sz w:val="20"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0B5294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6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2"/>
    <w:rsid w:val="00A91D75"/>
    <w:rPr>
      <w:rFonts w:asciiTheme="majorHAnsi" w:hAnsiTheme="majorHAnsi"/>
      <w:b/>
      <w:color w:val="17406D" w:themeColor="text2"/>
      <w:sz w:val="36"/>
      <w:szCs w:val="36"/>
    </w:rPr>
  </w:style>
  <w:style w:type="paragraph" w:styleId="NoSpacing">
    <w:name w:val="No Spacing"/>
    <w:link w:val="NoSpacingChar"/>
    <w:uiPriority w:val="98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0B5294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55CBC"/>
    <w:rPr>
      <w:rFonts w:asciiTheme="majorHAnsi" w:eastAsiaTheme="majorEastAsia" w:hAnsiTheme="majorHAnsi" w:cstheme="majorBidi"/>
      <w:b/>
      <w:bCs/>
      <w:caps/>
      <w:color w:val="00000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0B5294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0B5294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00000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98"/>
  </w:style>
  <w:style w:type="paragraph" w:styleId="ListBullet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000000" w:themeColor="text1"/>
        <w:left w:val="single" w:sz="8" w:space="0" w:color="000000" w:themeColor="text1"/>
        <w:bottom w:val="single" w:sz="24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000000" w:themeColor="text1"/>
        <w:sz w:val="22"/>
      </w:rPr>
    </w:tblStylePr>
    <w:tblStylePr w:type="firstCol">
      <w:pPr>
        <w:wordWrap/>
        <w:jc w:val="left"/>
      </w:pPr>
      <w:rPr>
        <w:b/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0B5294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0B5294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00000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F49100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DA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DA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paragraph" w:styleId="ListParagraph">
    <w:name w:val="List Paragraph"/>
    <w:basedOn w:val="Normal"/>
    <w:uiPriority w:val="34"/>
    <w:semiHidden/>
    <w:qFormat/>
    <w:rsid w:val="005261F7"/>
    <w:pPr>
      <w:ind w:left="720"/>
    </w:pPr>
  </w:style>
  <w:style w:type="paragraph" w:styleId="Bibliography">
    <w:name w:val="Bibliography"/>
    <w:basedOn w:val="Normal"/>
    <w:next w:val="Normal"/>
    <w:uiPriority w:val="37"/>
    <w:unhideWhenUsed/>
    <w:rsid w:val="004D02B9"/>
  </w:style>
  <w:style w:type="character" w:styleId="UnresolvedMention">
    <w:name w:val="Unresolved Mention"/>
    <w:basedOn w:val="DefaultParagraphFont"/>
    <w:uiPriority w:val="99"/>
    <w:semiHidden/>
    <w:unhideWhenUsed/>
    <w:rsid w:val="00E05F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23AA"/>
    <w:rPr>
      <w:color w:val="85DFD0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34C4E"/>
  </w:style>
  <w:style w:type="character" w:styleId="HTMLCode">
    <w:name w:val="HTML Code"/>
    <w:basedOn w:val="DefaultParagraphFont"/>
    <w:uiPriority w:val="99"/>
    <w:semiHidden/>
    <w:unhideWhenUsed/>
    <w:rsid w:val="00E80D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29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lux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Lea23</b:Tag>
    <b:SourceType>InternetSite</b:SourceType>
    <b:Guid>{C3C3BE92-3070-4E1F-8541-AC87F8E9BE47}</b:Guid>
    <b:Title>Learner Lab</b:Title>
    <b:Year>2023</b:Year>
    <b:InternetSiteTitle>https://awsacademy.instructure.com/</b:InternetSiteTitle>
    <b:RefOrder>1</b:RefOrder>
  </b:Source>
  <b:Source>
    <b:Tag>LuL23</b:Tag>
    <b:SourceType>ElectronicSource</b:SourceType>
    <b:Guid>{86C87726-8752-445C-81FD-65BE0889E3CA}</b:Guid>
    <b:Title>Lectures and Slides, CLO835_Portable Technologies in cloud</b:Title>
    <b:Year>2023</b:Year>
    <b:Month>Summer</b:Month>
    <b:Author>
      <b:Author>
        <b:NameList>
          <b:Person>
            <b:Last>Geiman</b:Last>
            <b:First>Irina</b:First>
          </b:Person>
        </b:NameList>
      </b:Author>
    </b:Author>
    <b:City>Seneca Newham Campus</b:City>
    <b:StateProvince>North York</b:StateProvince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8C6CFF-FBBE-4118-ADFC-B00DE10DE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</Template>
  <TotalTime>186</TotalTime>
  <Pages>18</Pages>
  <Words>1314</Words>
  <Characters>7490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Niluxsi Vibishanan</dc:creator>
  <cp:keywords/>
  <cp:lastModifiedBy>Niluxsi Puvanenthiran</cp:lastModifiedBy>
  <cp:revision>4</cp:revision>
  <cp:lastPrinted>2023-07-02T01:44:00Z</cp:lastPrinted>
  <dcterms:created xsi:type="dcterms:W3CDTF">2023-07-01T22:43:00Z</dcterms:created>
  <dcterms:modified xsi:type="dcterms:W3CDTF">2023-07-02T01:55:00Z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5f4791d42173f39ab76420671c3187a87edb4311a2a293fe2f17405b142999da</vt:lpwstr>
  </property>
</Properties>
</file>